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rFonts w:ascii="Segoe UI" w:hAnsi="Segoe UI" w:cs="Segoe UI"/>
          <w:kern w:val="0"/>
          <w:sz w:val="24"/>
          <w:szCs w:val="24"/>
        </w:rPr>
      </w:sdtEndPr>
      <w:sdtContent>
        <w:p w14:paraId="6BA8CF0E" w14:textId="77777777" w:rsidR="00D01BC4" w:rsidRDefault="00D01BC4">
          <w:pPr>
            <w:rPr>
              <w:kern w:val="28"/>
            </w:rPr>
          </w:pPr>
        </w:p>
        <w:p w14:paraId="3322E8C0" w14:textId="77777777" w:rsidR="00EB3B8A" w:rsidRDefault="00DC5B9A">
          <w:pPr>
            <w:spacing w:line="276" w:lineRule="auto"/>
            <w:rPr>
              <w:sz w:val="56"/>
            </w:rPr>
          </w:pPr>
          <w:r>
            <w:rPr>
              <w:noProof/>
            </w:rPr>
            <mc:AlternateContent>
              <mc:Choice Requires="wps">
                <w:drawing>
                  <wp:anchor distT="0" distB="0" distL="114300" distR="114300" simplePos="0" relativeHeight="251674624" behindDoc="0" locked="0" layoutInCell="1" allowOverlap="1" wp14:anchorId="29A10054" wp14:editId="1BE2E272">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84FB" w14:textId="77777777" w:rsidR="00AC2C51" w:rsidRPr="004178E1" w:rsidRDefault="00AC2C51">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Content>
                                    <w:r w:rsidRPr="004178E1">
                                      <w:rPr>
                                        <w:sz w:val="28"/>
                                      </w:rPr>
                                      <w:t>a PROJECT FOR BOGAZICI UNIVERSITY SWE574 CLASS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29A10054" id="_x0000_t202" coordsize="21600,21600" o:spt="202" path="m,l,21600r21600,l21600,xe">
                    <v:stroke joinstyle="miter"/>
                    <v:path gradientshapeok="t" o:connecttype="rect"/>
                  </v:shapetype>
                  <v:shape id="Text Box 11" o:spid="_x0000_s1026" type="#_x0000_t202" style="position:absolute;margin-left:0;margin-top:0;width:493.9pt;height:44.6pt;z-index:2516746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" filled="f" stroked="f">
                    <v:textbox>
                      <w:txbxContent>
                        <w:p w14:paraId="6CFF84FB" w14:textId="77777777" w:rsidR="00AC2C51" w:rsidRPr="004178E1" w:rsidRDefault="00AC2C51">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Content>
                              <w:r w:rsidRPr="004178E1">
                                <w:rPr>
                                  <w:sz w:val="28"/>
                                </w:rPr>
                                <w:t>a PROJECT FOR BOGAZICI UNIVERSITY SWE574 CLASS</w:t>
                              </w:r>
                            </w:sdtContent>
                          </w:sdt>
                        </w:p>
                      </w:txbxContent>
                    </v:textbox>
                    <w10:wrap anchorx="margin" anchory="margin"/>
                  </v:shape>
                </w:pict>
              </mc:Fallback>
            </mc:AlternateContent>
          </w:r>
          <w:r>
            <w:rPr>
              <w:noProof/>
            </w:rPr>
            <mc:AlternateContent>
              <mc:Choice Requires="wps">
                <w:drawing>
                  <wp:anchor distT="0" distB="0" distL="114300" distR="114300" simplePos="0" relativeHeight="251673600" behindDoc="0" locked="0" layoutInCell="1" allowOverlap="1" wp14:anchorId="444D5CA8" wp14:editId="58717986">
                    <wp:simplePos x="0" y="0"/>
                    <mc:AlternateContent>
                      <mc:Choice Requires="wp14">
                        <wp:positionH relativeFrom="margin">
                          <wp14:pctPosHOffset>-3500</wp14:pctPosHOffset>
                        </wp:positionH>
                      </mc:Choice>
                      <mc:Fallback>
                        <wp:positionH relativeFrom="page">
                          <wp:posOffset>462280</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6720840" cy="6297930"/>
                    <wp:effectExtent l="0" t="0" r="3810" b="7620"/>
                    <wp:wrapNone/>
                    <wp:docPr id="2" name="Text Box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9"/>
                              <a:stretch>
                                <a:fillRect/>
                              </a:stretch>
                            </a:blipFill>
                            <a:ln w="6350">
                              <a:noFill/>
                            </a:ln>
                            <a:effectLst/>
                          </wps:spPr>
                          <wps:txbx>
                            <w:txbxContent>
                              <w:p w14:paraId="3324A8A1" w14:textId="77777777" w:rsidR="00AC2C51" w:rsidRDefault="00AC2C51">
                                <w:pPr>
                                  <w:pStyle w:val="Header"/>
                                  <w:tabs>
                                    <w:tab w:val="left" w:pos="6765"/>
                                  </w:tab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w14:anchorId="444D5CA8" id="Text Box 2" o:spid="_x0000_s1027"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" stroked="f" strokeweight=".5pt">
                    <v:fill r:id="rId10" o:title="" recolor="t" rotate="t" type="frame"/>
                    <v:textbox inset="0,0,0,0">
                      <w:txbxContent>
                        <w:p w14:paraId="3324A8A1" w14:textId="77777777" w:rsidR="00AC2C51" w:rsidRDefault="00AC2C51">
                          <w:pPr>
                            <w:pStyle w:val="Header"/>
                            <w:tabs>
                              <w:tab w:val="left" w:pos="6765"/>
                            </w:tabs>
                            <w:rPr>
                              <w:noProof/>
                            </w:rPr>
                          </w:pPr>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7DBF8FDD" wp14:editId="38FF02BA">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D9534" w14:textId="77777777" w:rsidR="00AC2C51" w:rsidRDefault="00AC2C51">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Content>
                                    <w:r w:rsidRPr="00FB4829">
                                      <w:rPr>
                                        <w:sz w:val="48"/>
                                      </w:rPr>
                                      <w:t>BOGAZICI WEB ANNOTATION TOOL</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7DBF8FDD" id="Text Box 26" o:spid="_x0000_s1028" type="#_x0000_t202" style="position:absolute;margin-left:0;margin-top:0;width:473.75pt;height:69.8pt;z-index:251669504;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DuuwIAAME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" filled="f" stroked="f">
                    <v:textbox>
                      <w:txbxContent>
                        <w:p w14:paraId="02CD9534" w14:textId="77777777" w:rsidR="00AC2C51" w:rsidRDefault="00AC2C51">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Content>
                              <w:r w:rsidRPr="00FB4829">
                                <w:rPr>
                                  <w:sz w:val="48"/>
                                </w:rPr>
                                <w:t>BOGAZICI WEB ANNOTATION TOOL</w:t>
                              </w:r>
                            </w:sdtContent>
                          </w:sdt>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anchorId="2A1873B6" wp14:editId="071BD44E">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mv="urn:schemas-microsoft-com:mac:vml" xmlns:mo="http://schemas.microsoft.com/office/mac/office/2008/main">
                <w:pict>
                  <v:rect w14:anchorId="2839EC26"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51AC56E1" wp14:editId="5B8DC576">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mv="urn:schemas-microsoft-com:mac:vml" xmlns:mo="http://schemas.microsoft.com/office/mac/office/2008/main">
                <w:pict>
                  <v:rect w14:anchorId="34BA5D8A"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7455" behindDoc="0" locked="0" layoutInCell="1" allowOverlap="1" wp14:anchorId="68DD23E5" wp14:editId="7B017ACE">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mv="urn:schemas-microsoft-com:mac:vml" xmlns:mo="http://schemas.microsoft.com/office/mac/office/2008/main">
                <w:pict>
                  <v:rect w14:anchorId="6B9FC680" id="Rectangle 4" o:spid="_x0000_s1026" style="position:absolute;margin-left:0;margin-top:0;width:538.55pt;height:718.2pt;z-index:251667455;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" filled="f" strokecolor="black [3213]">
                    <w10:wrap anchorx="margin" anchory="margin"/>
                  </v:rect>
                </w:pict>
              </mc:Fallback>
            </mc:AlternateContent>
          </w:r>
          <w:r>
            <w:rPr>
              <w:noProof/>
            </w:rPr>
            <mc:AlternateContent>
              <mc:Choice Requires="wps">
                <w:drawing>
                  <wp:anchor distT="0" distB="0" distL="114300" distR="114300" simplePos="0" relativeHeight="251668480" behindDoc="0" locked="0" layoutInCell="1" allowOverlap="1" wp14:anchorId="33DB9E1E" wp14:editId="0B4DBFB7">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36DCF" w14:textId="77777777" w:rsidR="00AC2C51" w:rsidRDefault="00AC2C51" w:rsidP="004B1B61">
                                <w:r>
                                  <w:t>Bogaziçi Web Annotation Tool is an annotation tool for web pages that is compatible with W3C Web Annotation standard.</w:t>
                                </w:r>
                              </w:p>
                              <w:p w14:paraId="2066D970" w14:textId="669E49D5" w:rsidR="00AC2C51" w:rsidRDefault="00AC2C51"/>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3DB9E1E" id="Text Box 24" o:spid="_x0000_s1029"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0DuQIAAMI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" filled="f" stroked="f">
                    <v:textbox>
                      <w:txbxContent>
                        <w:p w14:paraId="61836DCF" w14:textId="77777777" w:rsidR="00AC2C51" w:rsidRDefault="00AC2C51" w:rsidP="004B1B61">
                          <w:r>
                            <w:t>Bogaziçi Web Annotation Tool is an annotation tool for web pages that is compatible with W3C Web Annotation standard.</w:t>
                          </w:r>
                        </w:p>
                        <w:p w14:paraId="2066D970" w14:textId="669E49D5" w:rsidR="00AC2C51" w:rsidRDefault="00AC2C51"/>
                      </w:txbxContent>
                    </v:textbox>
                    <w10:wrap anchorx="margin" anchory="margin"/>
                  </v:shape>
                </w:pict>
              </mc:Fallback>
            </mc:AlternateContent>
          </w:r>
          <w:r>
            <w:rPr>
              <w:sz w:val="56"/>
            </w:rPr>
            <w:br w:type="page"/>
          </w:r>
        </w:p>
        <w:p w14:paraId="7EE45B79" w14:textId="77777777" w:rsidR="00EB3B8A" w:rsidRDefault="00EB3B8A">
          <w:pPr>
            <w:spacing w:line="276" w:lineRule="auto"/>
            <w:rPr>
              <w:sz w:val="56"/>
            </w:rPr>
          </w:pPr>
        </w:p>
        <w:p w14:paraId="2F5F20DF" w14:textId="77777777" w:rsidR="00EB3B8A" w:rsidRDefault="00EB3B8A">
          <w:pPr>
            <w:spacing w:line="276" w:lineRule="auto"/>
            <w:rPr>
              <w:sz w:val="56"/>
            </w:rPr>
          </w:pPr>
          <w:r>
            <w:rPr>
              <w:sz w:val="56"/>
            </w:rPr>
            <w:br w:type="page"/>
          </w:r>
        </w:p>
        <w:sdt>
          <w:sdtPr>
            <w:id w:val="223411697"/>
            <w:docPartObj>
              <w:docPartGallery w:val="Table of Contents"/>
              <w:docPartUnique/>
            </w:docPartObj>
          </w:sdtPr>
          <w:sdtEndPr>
            <w:rPr>
              <w:rFonts w:ascii="Segoe UI" w:eastAsiaTheme="minorEastAsia" w:hAnsi="Segoe UI" w:cs="Segoe UI"/>
              <w:b/>
              <w:caps w:val="0"/>
              <w:noProof/>
              <w:color w:val="auto"/>
              <w:sz w:val="24"/>
              <w:szCs w:val="24"/>
            </w:rPr>
          </w:sdtEndPr>
          <w:sdtContent>
            <w:p w14:paraId="4C31CF8A" w14:textId="77777777" w:rsidR="00A5143B" w:rsidRDefault="00A5143B">
              <w:pPr>
                <w:pStyle w:val="TOCHeading"/>
              </w:pPr>
            </w:p>
            <w:p w14:paraId="5DF881F4" w14:textId="68A2E4D6" w:rsidR="00EB3B8A" w:rsidRDefault="00EB3B8A">
              <w:pPr>
                <w:pStyle w:val="TOCHeading"/>
              </w:pPr>
              <w:r>
                <w:t>Table of Contents</w:t>
              </w:r>
            </w:p>
            <w:p w14:paraId="24C63AD5" w14:textId="77777777" w:rsidR="00A5143B" w:rsidRPr="00A5143B" w:rsidRDefault="00A5143B" w:rsidP="00A5143B"/>
            <w:p w14:paraId="5E84B629" w14:textId="44D4F410" w:rsidR="0036315E" w:rsidRPr="00A5143B" w:rsidRDefault="00EB3B8A">
              <w:pPr>
                <w:pStyle w:val="TOC1"/>
                <w:tabs>
                  <w:tab w:val="right" w:leader="dot" w:pos="10070"/>
                </w:tabs>
                <w:rPr>
                  <w:rFonts w:ascii="Segoe UI" w:hAnsi="Segoe UI" w:cs="Segoe UI"/>
                  <w:noProof/>
                  <w:sz w:val="24"/>
                  <w:szCs w:val="24"/>
                </w:rPr>
              </w:pPr>
              <w:r w:rsidRPr="00A5143B">
                <w:rPr>
                  <w:rFonts w:ascii="Segoe UI" w:hAnsi="Segoe UI" w:cs="Segoe UI"/>
                  <w:sz w:val="24"/>
                  <w:szCs w:val="24"/>
                </w:rPr>
                <w:fldChar w:fldCharType="begin"/>
              </w:r>
              <w:r w:rsidRPr="00A5143B">
                <w:rPr>
                  <w:rFonts w:ascii="Segoe UI" w:hAnsi="Segoe UI" w:cs="Segoe UI"/>
                  <w:sz w:val="24"/>
                  <w:szCs w:val="24"/>
                </w:rPr>
                <w:instrText xml:space="preserve"> TOC \o "1-3" \h \z \u </w:instrText>
              </w:r>
              <w:r w:rsidRPr="00A5143B">
                <w:rPr>
                  <w:rFonts w:ascii="Segoe UI" w:hAnsi="Segoe UI" w:cs="Segoe UI"/>
                  <w:sz w:val="24"/>
                  <w:szCs w:val="24"/>
                </w:rPr>
                <w:fldChar w:fldCharType="separate"/>
              </w:r>
              <w:hyperlink w:anchor="_Toc470468575" w:history="1">
                <w:r w:rsidR="0036315E" w:rsidRPr="00A5143B">
                  <w:rPr>
                    <w:rStyle w:val="Hyperlink"/>
                    <w:rFonts w:ascii="Segoe UI" w:hAnsi="Segoe UI" w:cs="Segoe UI"/>
                    <w:noProof/>
                    <w:sz w:val="24"/>
                    <w:szCs w:val="24"/>
                  </w:rPr>
                  <w:t>WELCOME</w:t>
                </w:r>
                <w:r w:rsidR="0036315E" w:rsidRPr="00A5143B">
                  <w:rPr>
                    <w:rFonts w:ascii="Segoe UI" w:hAnsi="Segoe UI" w:cs="Segoe UI"/>
                    <w:noProof/>
                    <w:webHidden/>
                    <w:sz w:val="24"/>
                    <w:szCs w:val="24"/>
                  </w:rPr>
                  <w:tab/>
                </w:r>
                <w:r w:rsidR="0036315E" w:rsidRPr="00A5143B">
                  <w:rPr>
                    <w:rFonts w:ascii="Segoe UI" w:hAnsi="Segoe UI" w:cs="Segoe UI"/>
                    <w:noProof/>
                    <w:webHidden/>
                    <w:sz w:val="24"/>
                    <w:szCs w:val="24"/>
                  </w:rPr>
                  <w:fldChar w:fldCharType="begin"/>
                </w:r>
                <w:r w:rsidR="0036315E" w:rsidRPr="00A5143B">
                  <w:rPr>
                    <w:rFonts w:ascii="Segoe UI" w:hAnsi="Segoe UI" w:cs="Segoe UI"/>
                    <w:noProof/>
                    <w:webHidden/>
                    <w:sz w:val="24"/>
                    <w:szCs w:val="24"/>
                  </w:rPr>
                  <w:instrText xml:space="preserve"> PAGEREF _Toc470468575 \h </w:instrText>
                </w:r>
                <w:r w:rsidR="0036315E" w:rsidRPr="00A5143B">
                  <w:rPr>
                    <w:rFonts w:ascii="Segoe UI" w:hAnsi="Segoe UI" w:cs="Segoe UI"/>
                    <w:noProof/>
                    <w:webHidden/>
                    <w:sz w:val="24"/>
                    <w:szCs w:val="24"/>
                  </w:rPr>
                </w:r>
                <w:r w:rsidR="0036315E" w:rsidRPr="00A5143B">
                  <w:rPr>
                    <w:rFonts w:ascii="Segoe UI" w:hAnsi="Segoe UI" w:cs="Segoe UI"/>
                    <w:noProof/>
                    <w:webHidden/>
                    <w:sz w:val="24"/>
                    <w:szCs w:val="24"/>
                  </w:rPr>
                  <w:fldChar w:fldCharType="separate"/>
                </w:r>
                <w:r w:rsidR="008C3E14">
                  <w:rPr>
                    <w:rFonts w:ascii="Segoe UI" w:hAnsi="Segoe UI" w:cs="Segoe UI"/>
                    <w:noProof/>
                    <w:webHidden/>
                    <w:sz w:val="24"/>
                    <w:szCs w:val="24"/>
                  </w:rPr>
                  <w:t>4</w:t>
                </w:r>
                <w:r w:rsidR="0036315E" w:rsidRPr="00A5143B">
                  <w:rPr>
                    <w:rFonts w:ascii="Segoe UI" w:hAnsi="Segoe UI" w:cs="Segoe UI"/>
                    <w:noProof/>
                    <w:webHidden/>
                    <w:sz w:val="24"/>
                    <w:szCs w:val="24"/>
                  </w:rPr>
                  <w:fldChar w:fldCharType="end"/>
                </w:r>
              </w:hyperlink>
            </w:p>
            <w:p w14:paraId="244D2EB8" w14:textId="592E0AF4" w:rsidR="0036315E" w:rsidRPr="00A5143B" w:rsidRDefault="0036315E">
              <w:pPr>
                <w:pStyle w:val="TOC1"/>
                <w:tabs>
                  <w:tab w:val="right" w:leader="dot" w:pos="10070"/>
                </w:tabs>
                <w:rPr>
                  <w:rFonts w:ascii="Segoe UI" w:hAnsi="Segoe UI" w:cs="Segoe UI"/>
                  <w:noProof/>
                  <w:sz w:val="24"/>
                  <w:szCs w:val="24"/>
                </w:rPr>
              </w:pPr>
              <w:hyperlink w:anchor="_Toc470468576" w:history="1">
                <w:r w:rsidRPr="00A5143B">
                  <w:rPr>
                    <w:rStyle w:val="Hyperlink"/>
                    <w:rFonts w:ascii="Segoe UI" w:hAnsi="Segoe UI" w:cs="Segoe UI"/>
                    <w:noProof/>
                    <w:sz w:val="24"/>
                    <w:szCs w:val="24"/>
                  </w:rPr>
                  <w:t>PROJECT SUMMARY</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_Toc470468576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5</w:t>
                </w:r>
                <w:r w:rsidRPr="00A5143B">
                  <w:rPr>
                    <w:rFonts w:ascii="Segoe UI" w:hAnsi="Segoe UI" w:cs="Segoe UI"/>
                    <w:noProof/>
                    <w:webHidden/>
                    <w:sz w:val="24"/>
                    <w:szCs w:val="24"/>
                  </w:rPr>
                  <w:fldChar w:fldCharType="end"/>
                </w:r>
              </w:hyperlink>
            </w:p>
            <w:p w14:paraId="40060AEE" w14:textId="4D111CEE" w:rsidR="0036315E" w:rsidRPr="00A5143B" w:rsidRDefault="0036315E">
              <w:pPr>
                <w:pStyle w:val="TOC2"/>
                <w:tabs>
                  <w:tab w:val="right" w:leader="dot" w:pos="10070"/>
                </w:tabs>
                <w:rPr>
                  <w:rFonts w:ascii="Segoe UI" w:hAnsi="Segoe UI" w:cs="Segoe UI"/>
                  <w:noProof/>
                  <w:sz w:val="24"/>
                  <w:szCs w:val="24"/>
                </w:rPr>
              </w:pPr>
              <w:hyperlink w:anchor="_Toc470468577" w:history="1">
                <w:r w:rsidRPr="00A5143B">
                  <w:rPr>
                    <w:rStyle w:val="Hyperlink"/>
                    <w:rFonts w:ascii="Segoe UI" w:hAnsi="Segoe UI" w:cs="Segoe UI"/>
                    <w:noProof/>
                    <w:sz w:val="24"/>
                    <w:szCs w:val="24"/>
                  </w:rPr>
                  <w:t>Web Annotations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_Toc470468577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5</w:t>
                </w:r>
                <w:r w:rsidRPr="00A5143B">
                  <w:rPr>
                    <w:rFonts w:ascii="Segoe UI" w:hAnsi="Segoe UI" w:cs="Segoe UI"/>
                    <w:noProof/>
                    <w:webHidden/>
                    <w:sz w:val="24"/>
                    <w:szCs w:val="24"/>
                  </w:rPr>
                  <w:fldChar w:fldCharType="end"/>
                </w:r>
              </w:hyperlink>
            </w:p>
            <w:p w14:paraId="42DE2E3E" w14:textId="36C1B347" w:rsidR="0036315E" w:rsidRPr="00A5143B" w:rsidRDefault="0036315E">
              <w:pPr>
                <w:pStyle w:val="TOC3"/>
                <w:tabs>
                  <w:tab w:val="right" w:leader="dot" w:pos="10070"/>
                </w:tabs>
                <w:rPr>
                  <w:rFonts w:ascii="Segoe UI" w:hAnsi="Segoe UI" w:cs="Segoe UI"/>
                  <w:noProof/>
                  <w:sz w:val="24"/>
                  <w:szCs w:val="24"/>
                </w:rPr>
              </w:pPr>
              <w:hyperlink w:anchor="_Toc470468578" w:history="1">
                <w:r w:rsidRPr="00A5143B">
                  <w:rPr>
                    <w:rStyle w:val="Hyperlink"/>
                    <w:rFonts w:ascii="Segoe UI" w:hAnsi="Segoe UI" w:cs="Segoe UI"/>
                    <w:noProof/>
                    <w:sz w:val="24"/>
                    <w:szCs w:val="24"/>
                  </w:rPr>
                  <w:t>Introduction</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_Toc470468578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5</w:t>
                </w:r>
                <w:r w:rsidRPr="00A5143B">
                  <w:rPr>
                    <w:rFonts w:ascii="Segoe UI" w:hAnsi="Segoe UI" w:cs="Segoe UI"/>
                    <w:noProof/>
                    <w:webHidden/>
                    <w:sz w:val="24"/>
                    <w:szCs w:val="24"/>
                  </w:rPr>
                  <w:fldChar w:fldCharType="end"/>
                </w:r>
              </w:hyperlink>
            </w:p>
            <w:p w14:paraId="60A0DBEF" w14:textId="77985923" w:rsidR="0036315E" w:rsidRPr="00A5143B" w:rsidRDefault="0036315E">
              <w:pPr>
                <w:pStyle w:val="TOC3"/>
                <w:tabs>
                  <w:tab w:val="right" w:leader="dot" w:pos="10070"/>
                </w:tabs>
                <w:rPr>
                  <w:rFonts w:ascii="Segoe UI" w:hAnsi="Segoe UI" w:cs="Segoe UI"/>
                  <w:noProof/>
                  <w:sz w:val="24"/>
                  <w:szCs w:val="24"/>
                </w:rPr>
              </w:pPr>
              <w:hyperlink w:anchor="_Toc470468579" w:history="1">
                <w:r w:rsidRPr="00A5143B">
                  <w:rPr>
                    <w:rStyle w:val="Hyperlink"/>
                    <w:rFonts w:ascii="Segoe UI" w:hAnsi="Segoe UI" w:cs="Segoe UI"/>
                    <w:noProof/>
                    <w:sz w:val="24"/>
                    <w:szCs w:val="24"/>
                  </w:rPr>
                  <w:t>W3C Annotation Data Model</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_Toc470468579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5</w:t>
                </w:r>
                <w:r w:rsidRPr="00A5143B">
                  <w:rPr>
                    <w:rFonts w:ascii="Segoe UI" w:hAnsi="Segoe UI" w:cs="Segoe UI"/>
                    <w:noProof/>
                    <w:webHidden/>
                    <w:sz w:val="24"/>
                    <w:szCs w:val="24"/>
                  </w:rPr>
                  <w:fldChar w:fldCharType="end"/>
                </w:r>
              </w:hyperlink>
            </w:p>
            <w:p w14:paraId="162250BE" w14:textId="6D9F4CCF" w:rsidR="0036315E" w:rsidRPr="00A5143B" w:rsidRDefault="0036315E">
              <w:pPr>
                <w:pStyle w:val="TOC3"/>
                <w:tabs>
                  <w:tab w:val="right" w:leader="dot" w:pos="10070"/>
                </w:tabs>
                <w:rPr>
                  <w:rFonts w:ascii="Segoe UI" w:hAnsi="Segoe UI" w:cs="Segoe UI"/>
                  <w:noProof/>
                  <w:sz w:val="24"/>
                  <w:szCs w:val="24"/>
                </w:rPr>
              </w:pPr>
              <w:hyperlink w:anchor="_Toc470468580" w:history="1">
                <w:r w:rsidRPr="00A5143B">
                  <w:rPr>
                    <w:rStyle w:val="Hyperlink"/>
                    <w:rFonts w:ascii="Segoe UI" w:hAnsi="Segoe UI" w:cs="Segoe UI"/>
                    <w:noProof/>
                    <w:sz w:val="24"/>
                    <w:szCs w:val="24"/>
                  </w:rPr>
                  <w:t>What is this project about?</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_Toc470468580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7</w:t>
                </w:r>
                <w:r w:rsidRPr="00A5143B">
                  <w:rPr>
                    <w:rFonts w:ascii="Segoe UI" w:hAnsi="Segoe UI" w:cs="Segoe UI"/>
                    <w:noProof/>
                    <w:webHidden/>
                    <w:sz w:val="24"/>
                    <w:szCs w:val="24"/>
                  </w:rPr>
                  <w:fldChar w:fldCharType="end"/>
                </w:r>
              </w:hyperlink>
            </w:p>
            <w:p w14:paraId="3D805899" w14:textId="60048C68" w:rsidR="0036315E" w:rsidRPr="00A5143B" w:rsidRDefault="0036315E">
              <w:pPr>
                <w:pStyle w:val="TOC3"/>
                <w:tabs>
                  <w:tab w:val="right" w:leader="dot" w:pos="10070"/>
                </w:tabs>
                <w:rPr>
                  <w:rFonts w:ascii="Segoe UI" w:hAnsi="Segoe UI" w:cs="Segoe UI"/>
                  <w:noProof/>
                  <w:sz w:val="24"/>
                  <w:szCs w:val="24"/>
                </w:rPr>
              </w:pPr>
              <w:hyperlink w:anchor="_Toc470468581" w:history="1">
                <w:r w:rsidRPr="00A5143B">
                  <w:rPr>
                    <w:rStyle w:val="Hyperlink"/>
                    <w:rFonts w:ascii="Segoe UI" w:hAnsi="Segoe UI" w:cs="Segoe UI"/>
                    <w:noProof/>
                    <w:sz w:val="24"/>
                    <w:szCs w:val="24"/>
                  </w:rPr>
                  <w:t>Additional Resources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_Toc470468581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8</w:t>
                </w:r>
                <w:r w:rsidRPr="00A5143B">
                  <w:rPr>
                    <w:rFonts w:ascii="Segoe UI" w:hAnsi="Segoe UI" w:cs="Segoe UI"/>
                    <w:noProof/>
                    <w:webHidden/>
                    <w:sz w:val="24"/>
                    <w:szCs w:val="24"/>
                  </w:rPr>
                  <w:fldChar w:fldCharType="end"/>
                </w:r>
              </w:hyperlink>
            </w:p>
            <w:p w14:paraId="7FD3BBAC" w14:textId="63E8D601" w:rsidR="0036315E" w:rsidRPr="00A5143B" w:rsidRDefault="0036315E">
              <w:pPr>
                <w:pStyle w:val="TOC1"/>
                <w:tabs>
                  <w:tab w:val="right" w:leader="dot" w:pos="10070"/>
                </w:tabs>
                <w:rPr>
                  <w:rFonts w:ascii="Segoe UI" w:hAnsi="Segoe UI" w:cs="Segoe UI"/>
                  <w:noProof/>
                  <w:sz w:val="24"/>
                  <w:szCs w:val="24"/>
                </w:rPr>
              </w:pPr>
              <w:hyperlink w:anchor="_Toc470468582" w:history="1">
                <w:r w:rsidRPr="00A5143B">
                  <w:rPr>
                    <w:rStyle w:val="Hyperlink"/>
                    <w:rFonts w:ascii="Segoe UI" w:hAnsi="Segoe UI" w:cs="Segoe UI"/>
                    <w:noProof/>
                    <w:sz w:val="24"/>
                    <w:szCs w:val="24"/>
                  </w:rPr>
                  <w:t>SCOPE OF THE DEVELOPMENT</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_Toc470468582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9</w:t>
                </w:r>
                <w:r w:rsidRPr="00A5143B">
                  <w:rPr>
                    <w:rFonts w:ascii="Segoe UI" w:hAnsi="Segoe UI" w:cs="Segoe UI"/>
                    <w:noProof/>
                    <w:webHidden/>
                    <w:sz w:val="24"/>
                    <w:szCs w:val="24"/>
                  </w:rPr>
                  <w:fldChar w:fldCharType="end"/>
                </w:r>
              </w:hyperlink>
            </w:p>
            <w:p w14:paraId="78D3AA5F" w14:textId="610B667F" w:rsidR="0036315E" w:rsidRPr="00A5143B" w:rsidRDefault="0036315E">
              <w:pPr>
                <w:pStyle w:val="TOC1"/>
                <w:tabs>
                  <w:tab w:val="right" w:leader="dot" w:pos="10070"/>
                </w:tabs>
                <w:rPr>
                  <w:rFonts w:ascii="Segoe UI" w:hAnsi="Segoe UI" w:cs="Segoe UI"/>
                  <w:noProof/>
                  <w:sz w:val="24"/>
                  <w:szCs w:val="24"/>
                </w:rPr>
              </w:pPr>
              <w:hyperlink w:anchor="_Toc470468583" w:history="1">
                <w:r w:rsidRPr="00A5143B">
                  <w:rPr>
                    <w:rStyle w:val="Hyperlink"/>
                    <w:rFonts w:ascii="Segoe UI" w:hAnsi="Segoe UI" w:cs="Segoe UI"/>
                    <w:noProof/>
                    <w:sz w:val="24"/>
                    <w:szCs w:val="24"/>
                  </w:rPr>
                  <w:t>SYSTEM ARCHITECTURE DESCRIPTION</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_Toc470468583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10</w:t>
                </w:r>
                <w:r w:rsidRPr="00A5143B">
                  <w:rPr>
                    <w:rFonts w:ascii="Segoe UI" w:hAnsi="Segoe UI" w:cs="Segoe UI"/>
                    <w:noProof/>
                    <w:webHidden/>
                    <w:sz w:val="24"/>
                    <w:szCs w:val="24"/>
                  </w:rPr>
                  <w:fldChar w:fldCharType="end"/>
                </w:r>
              </w:hyperlink>
            </w:p>
            <w:p w14:paraId="6B3BE623" w14:textId="6B566E7C" w:rsidR="0036315E" w:rsidRPr="00A5143B" w:rsidRDefault="0036315E">
              <w:pPr>
                <w:pStyle w:val="TOC1"/>
                <w:tabs>
                  <w:tab w:val="right" w:leader="dot" w:pos="10070"/>
                </w:tabs>
                <w:rPr>
                  <w:rFonts w:ascii="Segoe UI" w:hAnsi="Segoe UI" w:cs="Segoe UI"/>
                  <w:noProof/>
                  <w:sz w:val="24"/>
                  <w:szCs w:val="24"/>
                </w:rPr>
              </w:pPr>
              <w:hyperlink w:anchor="_Toc470468584" w:history="1">
                <w:r w:rsidRPr="00A5143B">
                  <w:rPr>
                    <w:rStyle w:val="Hyperlink"/>
                    <w:rFonts w:ascii="Segoe UI" w:hAnsi="Segoe UI" w:cs="Segoe UI"/>
                    <w:noProof/>
                    <w:sz w:val="24"/>
                    <w:szCs w:val="24"/>
                  </w:rPr>
                  <w:t>MOCKUPS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_Toc470468584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11</w:t>
                </w:r>
                <w:r w:rsidRPr="00A5143B">
                  <w:rPr>
                    <w:rFonts w:ascii="Segoe UI" w:hAnsi="Segoe UI" w:cs="Segoe UI"/>
                    <w:noProof/>
                    <w:webHidden/>
                    <w:sz w:val="24"/>
                    <w:szCs w:val="24"/>
                  </w:rPr>
                  <w:fldChar w:fldCharType="end"/>
                </w:r>
              </w:hyperlink>
            </w:p>
            <w:p w14:paraId="73F8AEA5" w14:textId="4B7B421F" w:rsidR="0036315E" w:rsidRPr="00A5143B" w:rsidRDefault="0036315E">
              <w:pPr>
                <w:pStyle w:val="TOC2"/>
                <w:tabs>
                  <w:tab w:val="right" w:leader="dot" w:pos="10070"/>
                </w:tabs>
                <w:rPr>
                  <w:rFonts w:ascii="Segoe UI" w:hAnsi="Segoe UI" w:cs="Segoe UI"/>
                  <w:noProof/>
                  <w:sz w:val="24"/>
                  <w:szCs w:val="24"/>
                </w:rPr>
              </w:pPr>
              <w:hyperlink w:anchor="_Toc470468585" w:history="1">
                <w:r w:rsidRPr="00A5143B">
                  <w:rPr>
                    <w:rStyle w:val="Hyperlink"/>
                    <w:rFonts w:ascii="Segoe UI" w:hAnsi="Segoe UI" w:cs="Segoe UI"/>
                    <w:noProof/>
                    <w:sz w:val="24"/>
                    <w:szCs w:val="24"/>
                  </w:rPr>
                  <w:t>Annotation Tool</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_Toc470468585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11</w:t>
                </w:r>
                <w:r w:rsidRPr="00A5143B">
                  <w:rPr>
                    <w:rFonts w:ascii="Segoe UI" w:hAnsi="Segoe UI" w:cs="Segoe UI"/>
                    <w:noProof/>
                    <w:webHidden/>
                    <w:sz w:val="24"/>
                    <w:szCs w:val="24"/>
                  </w:rPr>
                  <w:fldChar w:fldCharType="end"/>
                </w:r>
              </w:hyperlink>
            </w:p>
            <w:p w14:paraId="2650D95E" w14:textId="0A08F4A8" w:rsidR="0036315E" w:rsidRPr="00A5143B" w:rsidRDefault="0036315E">
              <w:pPr>
                <w:pStyle w:val="TOC2"/>
                <w:tabs>
                  <w:tab w:val="right" w:leader="dot" w:pos="10070"/>
                </w:tabs>
                <w:rPr>
                  <w:rFonts w:ascii="Segoe UI" w:hAnsi="Segoe UI" w:cs="Segoe UI"/>
                  <w:noProof/>
                  <w:sz w:val="24"/>
                  <w:szCs w:val="24"/>
                </w:rPr>
              </w:pPr>
              <w:hyperlink w:anchor="_Toc470468586" w:history="1">
                <w:r w:rsidRPr="00A5143B">
                  <w:rPr>
                    <w:rStyle w:val="Hyperlink"/>
                    <w:rFonts w:ascii="Segoe UI" w:hAnsi="Segoe UI" w:cs="Segoe UI"/>
                    <w:noProof/>
                    <w:sz w:val="24"/>
                    <w:szCs w:val="24"/>
                  </w:rPr>
                  <w:t>Login Screen</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_Toc470468586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12</w:t>
                </w:r>
                <w:r w:rsidRPr="00A5143B">
                  <w:rPr>
                    <w:rFonts w:ascii="Segoe UI" w:hAnsi="Segoe UI" w:cs="Segoe UI"/>
                    <w:noProof/>
                    <w:webHidden/>
                    <w:sz w:val="24"/>
                    <w:szCs w:val="24"/>
                  </w:rPr>
                  <w:fldChar w:fldCharType="end"/>
                </w:r>
              </w:hyperlink>
            </w:p>
            <w:p w14:paraId="1DAC8C09" w14:textId="20C13BBA" w:rsidR="0036315E" w:rsidRPr="00A5143B" w:rsidRDefault="0036315E">
              <w:pPr>
                <w:pStyle w:val="TOC2"/>
                <w:tabs>
                  <w:tab w:val="right" w:leader="dot" w:pos="10070"/>
                </w:tabs>
                <w:rPr>
                  <w:rFonts w:ascii="Segoe UI" w:hAnsi="Segoe UI" w:cs="Segoe UI"/>
                  <w:noProof/>
                  <w:sz w:val="24"/>
                  <w:szCs w:val="24"/>
                </w:rPr>
              </w:pPr>
              <w:hyperlink w:anchor="_Toc470468588" w:history="1">
                <w:r w:rsidRPr="00A5143B">
                  <w:rPr>
                    <w:rStyle w:val="Hyperlink"/>
                    <w:rFonts w:ascii="Segoe UI" w:hAnsi="Segoe UI" w:cs="Segoe UI"/>
                    <w:noProof/>
                    <w:sz w:val="24"/>
                    <w:szCs w:val="24"/>
                  </w:rPr>
                  <w:t>Adding Textual Annotations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_Toc470468588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13</w:t>
                </w:r>
                <w:r w:rsidRPr="00A5143B">
                  <w:rPr>
                    <w:rFonts w:ascii="Segoe UI" w:hAnsi="Segoe UI" w:cs="Segoe UI"/>
                    <w:noProof/>
                    <w:webHidden/>
                    <w:sz w:val="24"/>
                    <w:szCs w:val="24"/>
                  </w:rPr>
                  <w:fldChar w:fldCharType="end"/>
                </w:r>
              </w:hyperlink>
            </w:p>
            <w:p w14:paraId="7F850092" w14:textId="67DDEA3F" w:rsidR="0036315E" w:rsidRPr="00A5143B" w:rsidRDefault="0036315E">
              <w:pPr>
                <w:pStyle w:val="TOC2"/>
                <w:tabs>
                  <w:tab w:val="right" w:leader="dot" w:pos="10070"/>
                </w:tabs>
                <w:rPr>
                  <w:rFonts w:ascii="Segoe UI" w:hAnsi="Segoe UI" w:cs="Segoe UI"/>
                  <w:noProof/>
                  <w:sz w:val="24"/>
                  <w:szCs w:val="24"/>
                </w:rPr>
              </w:pPr>
              <w:hyperlink w:anchor="_Toc470468589" w:history="1">
                <w:r w:rsidRPr="00A5143B">
                  <w:rPr>
                    <w:rStyle w:val="Hyperlink"/>
                    <w:rFonts w:ascii="Segoe UI" w:hAnsi="Segoe UI" w:cs="Segoe UI"/>
                    <w:noProof/>
                    <w:sz w:val="24"/>
                    <w:szCs w:val="24"/>
                  </w:rPr>
                  <w:t>Adding Annotation to Graphical Media</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_Toc470468589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14</w:t>
                </w:r>
                <w:r w:rsidRPr="00A5143B">
                  <w:rPr>
                    <w:rFonts w:ascii="Segoe UI" w:hAnsi="Segoe UI" w:cs="Segoe UI"/>
                    <w:noProof/>
                    <w:webHidden/>
                    <w:sz w:val="24"/>
                    <w:szCs w:val="24"/>
                  </w:rPr>
                  <w:fldChar w:fldCharType="end"/>
                </w:r>
              </w:hyperlink>
            </w:p>
            <w:p w14:paraId="2C73CFEF" w14:textId="3FC28D9D" w:rsidR="0036315E" w:rsidRPr="00A5143B" w:rsidRDefault="0036315E">
              <w:pPr>
                <w:pStyle w:val="TOC2"/>
                <w:tabs>
                  <w:tab w:val="right" w:leader="dot" w:pos="10070"/>
                </w:tabs>
                <w:rPr>
                  <w:rFonts w:ascii="Segoe UI" w:hAnsi="Segoe UI" w:cs="Segoe UI"/>
                  <w:noProof/>
                  <w:sz w:val="24"/>
                  <w:szCs w:val="24"/>
                </w:rPr>
              </w:pPr>
              <w:hyperlink w:anchor="_Toc470468590" w:history="1">
                <w:r w:rsidRPr="00A5143B">
                  <w:rPr>
                    <w:rStyle w:val="Hyperlink"/>
                    <w:rFonts w:ascii="Segoe UI" w:hAnsi="Segoe UI" w:cs="Segoe UI"/>
                    <w:noProof/>
                    <w:sz w:val="24"/>
                    <w:szCs w:val="24"/>
                  </w:rPr>
                  <w:t>Registration Page</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_Toc470468590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15</w:t>
                </w:r>
                <w:r w:rsidRPr="00A5143B">
                  <w:rPr>
                    <w:rFonts w:ascii="Segoe UI" w:hAnsi="Segoe UI" w:cs="Segoe UI"/>
                    <w:noProof/>
                    <w:webHidden/>
                    <w:sz w:val="24"/>
                    <w:szCs w:val="24"/>
                  </w:rPr>
                  <w:fldChar w:fldCharType="end"/>
                </w:r>
              </w:hyperlink>
            </w:p>
            <w:p w14:paraId="71FCD711" w14:textId="43482EFF" w:rsidR="0036315E" w:rsidRPr="00A5143B" w:rsidRDefault="0036315E">
              <w:pPr>
                <w:pStyle w:val="TOC2"/>
                <w:tabs>
                  <w:tab w:val="right" w:leader="dot" w:pos="10070"/>
                </w:tabs>
                <w:rPr>
                  <w:rFonts w:ascii="Segoe UI" w:hAnsi="Segoe UI" w:cs="Segoe UI"/>
                  <w:noProof/>
                  <w:sz w:val="24"/>
                  <w:szCs w:val="24"/>
                </w:rPr>
              </w:pPr>
              <w:hyperlink w:anchor="_Toc470468591" w:history="1">
                <w:r w:rsidRPr="00A5143B">
                  <w:rPr>
                    <w:rStyle w:val="Hyperlink"/>
                    <w:rFonts w:ascii="Segoe UI" w:hAnsi="Segoe UI" w:cs="Segoe UI"/>
                    <w:noProof/>
                    <w:sz w:val="24"/>
                    <w:szCs w:val="24"/>
                  </w:rPr>
                  <w:t>Administration Page</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_Toc470468591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16</w:t>
                </w:r>
                <w:r w:rsidRPr="00A5143B">
                  <w:rPr>
                    <w:rFonts w:ascii="Segoe UI" w:hAnsi="Segoe UI" w:cs="Segoe UI"/>
                    <w:noProof/>
                    <w:webHidden/>
                    <w:sz w:val="24"/>
                    <w:szCs w:val="24"/>
                  </w:rPr>
                  <w:fldChar w:fldCharType="end"/>
                </w:r>
              </w:hyperlink>
            </w:p>
            <w:p w14:paraId="0BD39FD0" w14:textId="7DA02B2A" w:rsidR="0036315E" w:rsidRPr="00A5143B" w:rsidRDefault="0036315E">
              <w:pPr>
                <w:pStyle w:val="TOC1"/>
                <w:tabs>
                  <w:tab w:val="right" w:leader="dot" w:pos="10070"/>
                </w:tabs>
                <w:rPr>
                  <w:rFonts w:ascii="Segoe UI" w:hAnsi="Segoe UI" w:cs="Segoe UI"/>
                  <w:noProof/>
                  <w:sz w:val="24"/>
                  <w:szCs w:val="24"/>
                </w:rPr>
              </w:pPr>
              <w:hyperlink w:anchor="_Toc470468592" w:history="1">
                <w:r w:rsidRPr="00A5143B">
                  <w:rPr>
                    <w:rStyle w:val="Hyperlink"/>
                    <w:rFonts w:ascii="Segoe UI" w:hAnsi="Segoe UI" w:cs="Segoe UI"/>
                    <w:noProof/>
                    <w:sz w:val="24"/>
                    <w:szCs w:val="24"/>
                  </w:rPr>
                  <w:t>SEQUENCE DIAGRAMS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_Toc470468592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17</w:t>
                </w:r>
                <w:r w:rsidRPr="00A5143B">
                  <w:rPr>
                    <w:rFonts w:ascii="Segoe UI" w:hAnsi="Segoe UI" w:cs="Segoe UI"/>
                    <w:noProof/>
                    <w:webHidden/>
                    <w:sz w:val="24"/>
                    <w:szCs w:val="24"/>
                  </w:rPr>
                  <w:fldChar w:fldCharType="end"/>
                </w:r>
              </w:hyperlink>
            </w:p>
            <w:p w14:paraId="50A6B31F" w14:textId="46F434E8" w:rsidR="0036315E" w:rsidRPr="00A5143B" w:rsidRDefault="0036315E">
              <w:pPr>
                <w:pStyle w:val="TOC2"/>
                <w:tabs>
                  <w:tab w:val="right" w:leader="dot" w:pos="10070"/>
                </w:tabs>
                <w:rPr>
                  <w:rFonts w:ascii="Segoe UI" w:hAnsi="Segoe UI" w:cs="Segoe UI"/>
                  <w:noProof/>
                  <w:sz w:val="24"/>
                  <w:szCs w:val="24"/>
                </w:rPr>
              </w:pPr>
              <w:hyperlink w:anchor="_Toc470468593" w:history="1">
                <w:r w:rsidRPr="00A5143B">
                  <w:rPr>
                    <w:rStyle w:val="Hyperlink"/>
                    <w:rFonts w:ascii="Segoe UI" w:hAnsi="Segoe UI" w:cs="Segoe UI"/>
                    <w:noProof/>
                    <w:sz w:val="24"/>
                    <w:szCs w:val="24"/>
                  </w:rPr>
                  <w:t>User Authentication</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_Toc470468593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17</w:t>
                </w:r>
                <w:r w:rsidRPr="00A5143B">
                  <w:rPr>
                    <w:rFonts w:ascii="Segoe UI" w:hAnsi="Segoe UI" w:cs="Segoe UI"/>
                    <w:noProof/>
                    <w:webHidden/>
                    <w:sz w:val="24"/>
                    <w:szCs w:val="24"/>
                  </w:rPr>
                  <w:fldChar w:fldCharType="end"/>
                </w:r>
              </w:hyperlink>
            </w:p>
            <w:p w14:paraId="26328DD2" w14:textId="57B39F4A" w:rsidR="0036315E" w:rsidRPr="00A5143B" w:rsidRDefault="0036315E">
              <w:pPr>
                <w:pStyle w:val="TOC2"/>
                <w:tabs>
                  <w:tab w:val="right" w:leader="dot" w:pos="10070"/>
                </w:tabs>
                <w:rPr>
                  <w:rFonts w:ascii="Segoe UI" w:hAnsi="Segoe UI" w:cs="Segoe UI"/>
                  <w:noProof/>
                  <w:sz w:val="24"/>
                  <w:szCs w:val="24"/>
                </w:rPr>
              </w:pPr>
              <w:hyperlink w:anchor="_Toc470468594" w:history="1">
                <w:r w:rsidRPr="00A5143B">
                  <w:rPr>
                    <w:rStyle w:val="Hyperlink"/>
                    <w:rFonts w:ascii="Segoe UI" w:hAnsi="Segoe UI" w:cs="Segoe UI"/>
                    <w:noProof/>
                    <w:sz w:val="24"/>
                    <w:szCs w:val="24"/>
                  </w:rPr>
                  <w:t>Create Annotation Diagram</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_Toc470468594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18</w:t>
                </w:r>
                <w:r w:rsidRPr="00A5143B">
                  <w:rPr>
                    <w:rFonts w:ascii="Segoe UI" w:hAnsi="Segoe UI" w:cs="Segoe UI"/>
                    <w:noProof/>
                    <w:webHidden/>
                    <w:sz w:val="24"/>
                    <w:szCs w:val="24"/>
                  </w:rPr>
                  <w:fldChar w:fldCharType="end"/>
                </w:r>
              </w:hyperlink>
            </w:p>
            <w:p w14:paraId="7C7777CB" w14:textId="196437B4" w:rsidR="0036315E" w:rsidRPr="00A5143B" w:rsidRDefault="0036315E">
              <w:pPr>
                <w:pStyle w:val="TOC2"/>
                <w:tabs>
                  <w:tab w:val="right" w:leader="dot" w:pos="10070"/>
                </w:tabs>
                <w:rPr>
                  <w:rFonts w:ascii="Segoe UI" w:hAnsi="Segoe UI" w:cs="Segoe UI"/>
                  <w:noProof/>
                  <w:sz w:val="24"/>
                  <w:szCs w:val="24"/>
                </w:rPr>
              </w:pPr>
              <w:hyperlink w:anchor="_Toc470468595" w:history="1">
                <w:r w:rsidRPr="00A5143B">
                  <w:rPr>
                    <w:rStyle w:val="Hyperlink"/>
                    <w:rFonts w:ascii="Segoe UI" w:hAnsi="Segoe UI" w:cs="Segoe UI"/>
                    <w:noProof/>
                    <w:sz w:val="24"/>
                    <w:szCs w:val="24"/>
                  </w:rPr>
                  <w:t>Display Annotations on a Web Source Sequence Diagram</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_Toc470468595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19</w:t>
                </w:r>
                <w:r w:rsidRPr="00A5143B">
                  <w:rPr>
                    <w:rFonts w:ascii="Segoe UI" w:hAnsi="Segoe UI" w:cs="Segoe UI"/>
                    <w:noProof/>
                    <w:webHidden/>
                    <w:sz w:val="24"/>
                    <w:szCs w:val="24"/>
                  </w:rPr>
                  <w:fldChar w:fldCharType="end"/>
                </w:r>
              </w:hyperlink>
            </w:p>
            <w:p w14:paraId="0E3BA408" w14:textId="50642D17" w:rsidR="0036315E" w:rsidRPr="00A5143B" w:rsidRDefault="0036315E">
              <w:pPr>
                <w:pStyle w:val="TOC1"/>
                <w:tabs>
                  <w:tab w:val="right" w:leader="dot" w:pos="10070"/>
                </w:tabs>
                <w:rPr>
                  <w:rFonts w:ascii="Segoe UI" w:hAnsi="Segoe UI" w:cs="Segoe UI"/>
                  <w:noProof/>
                  <w:sz w:val="24"/>
                  <w:szCs w:val="24"/>
                </w:rPr>
              </w:pPr>
              <w:hyperlink w:anchor="_Toc470468596" w:history="1">
                <w:r w:rsidRPr="00A5143B">
                  <w:rPr>
                    <w:rStyle w:val="Hyperlink"/>
                    <w:rFonts w:ascii="Segoe UI" w:hAnsi="Segoe UI" w:cs="Segoe UI"/>
                    <w:noProof/>
                    <w:sz w:val="24"/>
                    <w:szCs w:val="24"/>
                  </w:rPr>
                  <w:t>DEPLOYMENT</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_Toc470468596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20</w:t>
                </w:r>
                <w:r w:rsidRPr="00A5143B">
                  <w:rPr>
                    <w:rFonts w:ascii="Segoe UI" w:hAnsi="Segoe UI" w:cs="Segoe UI"/>
                    <w:noProof/>
                    <w:webHidden/>
                    <w:sz w:val="24"/>
                    <w:szCs w:val="24"/>
                  </w:rPr>
                  <w:fldChar w:fldCharType="end"/>
                </w:r>
              </w:hyperlink>
            </w:p>
            <w:p w14:paraId="21106EFF" w14:textId="00CC707D" w:rsidR="0036315E" w:rsidRPr="00A5143B" w:rsidRDefault="0036315E">
              <w:pPr>
                <w:pStyle w:val="TOC2"/>
                <w:tabs>
                  <w:tab w:val="right" w:leader="dot" w:pos="10070"/>
                </w:tabs>
                <w:rPr>
                  <w:rFonts w:ascii="Segoe UI" w:hAnsi="Segoe UI" w:cs="Segoe UI"/>
                  <w:noProof/>
                  <w:sz w:val="24"/>
                  <w:szCs w:val="24"/>
                </w:rPr>
              </w:pPr>
              <w:hyperlink w:anchor="_Toc470468597" w:history="1">
                <w:r w:rsidRPr="00A5143B">
                  <w:rPr>
                    <w:rStyle w:val="Hyperlink"/>
                    <w:rFonts w:ascii="Segoe UI" w:hAnsi="Segoe UI" w:cs="Segoe UI"/>
                    <w:noProof/>
                    <w:sz w:val="24"/>
                    <w:szCs w:val="24"/>
                  </w:rPr>
                  <w:t>Deployment Using War Files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_Toc470468597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20</w:t>
                </w:r>
                <w:r w:rsidRPr="00A5143B">
                  <w:rPr>
                    <w:rFonts w:ascii="Segoe UI" w:hAnsi="Segoe UI" w:cs="Segoe UI"/>
                    <w:noProof/>
                    <w:webHidden/>
                    <w:sz w:val="24"/>
                    <w:szCs w:val="24"/>
                  </w:rPr>
                  <w:fldChar w:fldCharType="end"/>
                </w:r>
              </w:hyperlink>
            </w:p>
            <w:p w14:paraId="0E7EE6EF" w14:textId="3F0D9D0B" w:rsidR="0036315E" w:rsidRPr="00A5143B" w:rsidRDefault="0036315E">
              <w:pPr>
                <w:pStyle w:val="TOC2"/>
                <w:tabs>
                  <w:tab w:val="right" w:leader="dot" w:pos="10070"/>
                </w:tabs>
                <w:rPr>
                  <w:rFonts w:ascii="Segoe UI" w:hAnsi="Segoe UI" w:cs="Segoe UI"/>
                  <w:noProof/>
                  <w:sz w:val="24"/>
                  <w:szCs w:val="24"/>
                </w:rPr>
              </w:pPr>
              <w:hyperlink w:anchor="_Toc470468598" w:history="1">
                <w:r w:rsidRPr="00A5143B">
                  <w:rPr>
                    <w:rStyle w:val="Hyperlink"/>
                    <w:rFonts w:ascii="Segoe UI" w:hAnsi="Segoe UI" w:cs="Segoe UI"/>
                    <w:noProof/>
                    <w:sz w:val="24"/>
                    <w:szCs w:val="24"/>
                  </w:rPr>
                  <w:t>Deployment Using Jar Files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_Toc470468598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20</w:t>
                </w:r>
                <w:r w:rsidRPr="00A5143B">
                  <w:rPr>
                    <w:rFonts w:ascii="Segoe UI" w:hAnsi="Segoe UI" w:cs="Segoe UI"/>
                    <w:noProof/>
                    <w:webHidden/>
                    <w:sz w:val="24"/>
                    <w:szCs w:val="24"/>
                  </w:rPr>
                  <w:fldChar w:fldCharType="end"/>
                </w:r>
              </w:hyperlink>
            </w:p>
            <w:p w14:paraId="356E1E70" w14:textId="481DC8D4" w:rsidR="0036315E" w:rsidRPr="00A5143B" w:rsidRDefault="0036315E">
              <w:pPr>
                <w:pStyle w:val="TOC1"/>
                <w:tabs>
                  <w:tab w:val="right" w:leader="dot" w:pos="10070"/>
                </w:tabs>
                <w:rPr>
                  <w:rFonts w:ascii="Segoe UI" w:hAnsi="Segoe UI" w:cs="Segoe UI"/>
                  <w:noProof/>
                  <w:sz w:val="24"/>
                  <w:szCs w:val="24"/>
                </w:rPr>
              </w:pPr>
              <w:hyperlink w:anchor="_Toc470468599" w:history="1">
                <w:r w:rsidRPr="00A5143B">
                  <w:rPr>
                    <w:rStyle w:val="Hyperlink"/>
                    <w:rFonts w:ascii="Segoe UI" w:hAnsi="Segoe UI" w:cs="Segoe UI"/>
                    <w:noProof/>
                    <w:sz w:val="24"/>
                    <w:szCs w:val="24"/>
                  </w:rPr>
                  <w:t>Dependencies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_Toc470468599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21</w:t>
                </w:r>
                <w:r w:rsidRPr="00A5143B">
                  <w:rPr>
                    <w:rFonts w:ascii="Segoe UI" w:hAnsi="Segoe UI" w:cs="Segoe UI"/>
                    <w:noProof/>
                    <w:webHidden/>
                    <w:sz w:val="24"/>
                    <w:szCs w:val="24"/>
                  </w:rPr>
                  <w:fldChar w:fldCharType="end"/>
                </w:r>
              </w:hyperlink>
            </w:p>
            <w:p w14:paraId="5C9290B1" w14:textId="6CF55BD5" w:rsidR="0036315E" w:rsidRPr="00A5143B" w:rsidRDefault="0036315E">
              <w:pPr>
                <w:pStyle w:val="TOC1"/>
                <w:tabs>
                  <w:tab w:val="right" w:leader="dot" w:pos="10070"/>
                </w:tabs>
                <w:rPr>
                  <w:rFonts w:ascii="Segoe UI" w:hAnsi="Segoe UI" w:cs="Segoe UI"/>
                  <w:noProof/>
                  <w:sz w:val="24"/>
                  <w:szCs w:val="24"/>
                </w:rPr>
              </w:pPr>
              <w:hyperlink w:anchor="_Toc470468600" w:history="1">
                <w:r w:rsidRPr="00A5143B">
                  <w:rPr>
                    <w:rStyle w:val="Hyperlink"/>
                    <w:rFonts w:ascii="Segoe UI" w:hAnsi="Segoe UI" w:cs="Segoe UI"/>
                    <w:noProof/>
                    <w:sz w:val="24"/>
                    <w:szCs w:val="24"/>
                  </w:rPr>
                  <w:t>INTEGRATORS GUIDE</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_Toc470468600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23</w:t>
                </w:r>
                <w:r w:rsidRPr="00A5143B">
                  <w:rPr>
                    <w:rFonts w:ascii="Segoe UI" w:hAnsi="Segoe UI" w:cs="Segoe UI"/>
                    <w:noProof/>
                    <w:webHidden/>
                    <w:sz w:val="24"/>
                    <w:szCs w:val="24"/>
                  </w:rPr>
                  <w:fldChar w:fldCharType="end"/>
                </w:r>
              </w:hyperlink>
            </w:p>
            <w:p w14:paraId="7DC5C69D" w14:textId="39FF0554" w:rsidR="0036315E" w:rsidRPr="00A5143B" w:rsidRDefault="0036315E">
              <w:pPr>
                <w:pStyle w:val="TOC2"/>
                <w:tabs>
                  <w:tab w:val="right" w:leader="dot" w:pos="10070"/>
                </w:tabs>
                <w:rPr>
                  <w:rFonts w:ascii="Segoe UI" w:hAnsi="Segoe UI" w:cs="Segoe UI"/>
                  <w:noProof/>
                  <w:sz w:val="24"/>
                  <w:szCs w:val="24"/>
                </w:rPr>
              </w:pPr>
              <w:hyperlink w:anchor="_Toc470468601" w:history="1">
                <w:r w:rsidRPr="00A5143B">
                  <w:rPr>
                    <w:rStyle w:val="Hyperlink"/>
                    <w:rFonts w:ascii="Segoe UI" w:hAnsi="Segoe UI" w:cs="Segoe UI"/>
                    <w:noProof/>
                    <w:sz w:val="24"/>
                    <w:szCs w:val="24"/>
                  </w:rPr>
                  <w:t>Using Deployed Server</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_Toc470468601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23</w:t>
                </w:r>
                <w:r w:rsidRPr="00A5143B">
                  <w:rPr>
                    <w:rFonts w:ascii="Segoe UI" w:hAnsi="Segoe UI" w:cs="Segoe UI"/>
                    <w:noProof/>
                    <w:webHidden/>
                    <w:sz w:val="24"/>
                    <w:szCs w:val="24"/>
                  </w:rPr>
                  <w:fldChar w:fldCharType="end"/>
                </w:r>
              </w:hyperlink>
            </w:p>
            <w:p w14:paraId="27617FF4" w14:textId="411B5D50" w:rsidR="0036315E" w:rsidRPr="00A5143B" w:rsidRDefault="0036315E">
              <w:pPr>
                <w:pStyle w:val="TOC2"/>
                <w:tabs>
                  <w:tab w:val="right" w:leader="dot" w:pos="10070"/>
                </w:tabs>
                <w:rPr>
                  <w:rFonts w:ascii="Segoe UI" w:hAnsi="Segoe UI" w:cs="Segoe UI"/>
                  <w:noProof/>
                  <w:sz w:val="24"/>
                  <w:szCs w:val="24"/>
                </w:rPr>
              </w:pPr>
              <w:hyperlink w:anchor="_Toc470468602" w:history="1">
                <w:r w:rsidRPr="00A5143B">
                  <w:rPr>
                    <w:rStyle w:val="Hyperlink"/>
                    <w:rFonts w:ascii="Segoe UI" w:hAnsi="Segoe UI" w:cs="Segoe UI"/>
                    <w:noProof/>
                    <w:sz w:val="24"/>
                    <w:szCs w:val="24"/>
                  </w:rPr>
                  <w:t>Deployment of Web-Server on Local</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_Toc470468602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23</w:t>
                </w:r>
                <w:r w:rsidRPr="00A5143B">
                  <w:rPr>
                    <w:rFonts w:ascii="Segoe UI" w:hAnsi="Segoe UI" w:cs="Segoe UI"/>
                    <w:noProof/>
                    <w:webHidden/>
                    <w:sz w:val="24"/>
                    <w:szCs w:val="24"/>
                  </w:rPr>
                  <w:fldChar w:fldCharType="end"/>
                </w:r>
              </w:hyperlink>
            </w:p>
            <w:p w14:paraId="6276847D" w14:textId="5935060B" w:rsidR="0036315E" w:rsidRPr="00A5143B" w:rsidRDefault="0036315E">
              <w:pPr>
                <w:pStyle w:val="TOC3"/>
                <w:tabs>
                  <w:tab w:val="right" w:leader="dot" w:pos="10070"/>
                </w:tabs>
                <w:rPr>
                  <w:rFonts w:ascii="Segoe UI" w:hAnsi="Segoe UI" w:cs="Segoe UI"/>
                  <w:noProof/>
                  <w:sz w:val="24"/>
                  <w:szCs w:val="24"/>
                </w:rPr>
              </w:pPr>
              <w:hyperlink w:anchor="_Toc470468603" w:history="1">
                <w:r w:rsidRPr="00A5143B">
                  <w:rPr>
                    <w:rStyle w:val="Hyperlink"/>
                    <w:rFonts w:ascii="Segoe UI" w:hAnsi="Segoe UI" w:cs="Segoe UI"/>
                    <w:noProof/>
                    <w:sz w:val="24"/>
                    <w:szCs w:val="24"/>
                  </w:rPr>
                  <w:t>Deployment Using Maven</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_Toc470468603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23</w:t>
                </w:r>
                <w:r w:rsidRPr="00A5143B">
                  <w:rPr>
                    <w:rFonts w:ascii="Segoe UI" w:hAnsi="Segoe UI" w:cs="Segoe UI"/>
                    <w:noProof/>
                    <w:webHidden/>
                    <w:sz w:val="24"/>
                    <w:szCs w:val="24"/>
                  </w:rPr>
                  <w:fldChar w:fldCharType="end"/>
                </w:r>
              </w:hyperlink>
            </w:p>
            <w:p w14:paraId="77C588DF" w14:textId="439F36C8" w:rsidR="0036315E" w:rsidRPr="00A5143B" w:rsidRDefault="0036315E">
              <w:pPr>
                <w:pStyle w:val="TOC3"/>
                <w:tabs>
                  <w:tab w:val="right" w:leader="dot" w:pos="10070"/>
                </w:tabs>
                <w:rPr>
                  <w:rFonts w:ascii="Segoe UI" w:hAnsi="Segoe UI" w:cs="Segoe UI"/>
                  <w:noProof/>
                  <w:sz w:val="24"/>
                  <w:szCs w:val="24"/>
                </w:rPr>
              </w:pPr>
              <w:hyperlink w:anchor="_Toc470468604" w:history="1">
                <w:r w:rsidRPr="00A5143B">
                  <w:rPr>
                    <w:rStyle w:val="Hyperlink"/>
                    <w:rFonts w:ascii="Segoe UI" w:hAnsi="Segoe UI" w:cs="Segoe UI"/>
                    <w:noProof/>
                    <w:sz w:val="24"/>
                    <w:szCs w:val="24"/>
                  </w:rPr>
                  <w:t>Database Settings</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_Toc470468604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23</w:t>
                </w:r>
                <w:r w:rsidRPr="00A5143B">
                  <w:rPr>
                    <w:rFonts w:ascii="Segoe UI" w:hAnsi="Segoe UI" w:cs="Segoe UI"/>
                    <w:noProof/>
                    <w:webHidden/>
                    <w:sz w:val="24"/>
                    <w:szCs w:val="24"/>
                  </w:rPr>
                  <w:fldChar w:fldCharType="end"/>
                </w:r>
              </w:hyperlink>
            </w:p>
            <w:p w14:paraId="7020CE91" w14:textId="4029FBC9" w:rsidR="0036315E" w:rsidRPr="00A5143B" w:rsidRDefault="0036315E">
              <w:pPr>
                <w:pStyle w:val="TOC2"/>
                <w:tabs>
                  <w:tab w:val="right" w:leader="dot" w:pos="10070"/>
                </w:tabs>
                <w:rPr>
                  <w:rFonts w:ascii="Segoe UI" w:hAnsi="Segoe UI" w:cs="Segoe UI"/>
                  <w:noProof/>
                  <w:sz w:val="24"/>
                  <w:szCs w:val="24"/>
                </w:rPr>
              </w:pPr>
              <w:hyperlink w:anchor="_Toc470468605" w:history="1">
                <w:r w:rsidRPr="00A5143B">
                  <w:rPr>
                    <w:rStyle w:val="Hyperlink"/>
                    <w:rFonts w:ascii="Segoe UI" w:hAnsi="Segoe UI" w:cs="Segoe UI"/>
                    <w:noProof/>
                    <w:sz w:val="24"/>
                    <w:szCs w:val="24"/>
                  </w:rPr>
                  <w:t>Rest API</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_Toc470468605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24</w:t>
                </w:r>
                <w:r w:rsidRPr="00A5143B">
                  <w:rPr>
                    <w:rFonts w:ascii="Segoe UI" w:hAnsi="Segoe UI" w:cs="Segoe UI"/>
                    <w:noProof/>
                    <w:webHidden/>
                    <w:sz w:val="24"/>
                    <w:szCs w:val="24"/>
                  </w:rPr>
                  <w:fldChar w:fldCharType="end"/>
                </w:r>
              </w:hyperlink>
            </w:p>
            <w:p w14:paraId="35A17EBF" w14:textId="7E6919E5" w:rsidR="0036315E" w:rsidRPr="00A5143B" w:rsidRDefault="0036315E">
              <w:pPr>
                <w:pStyle w:val="TOC3"/>
                <w:tabs>
                  <w:tab w:val="right" w:leader="dot" w:pos="10070"/>
                </w:tabs>
                <w:rPr>
                  <w:rFonts w:ascii="Segoe UI" w:hAnsi="Segoe UI" w:cs="Segoe UI"/>
                  <w:noProof/>
                  <w:sz w:val="24"/>
                  <w:szCs w:val="24"/>
                </w:rPr>
              </w:pPr>
              <w:hyperlink w:anchor="_Toc470468606" w:history="1">
                <w:r w:rsidRPr="00A5143B">
                  <w:rPr>
                    <w:rStyle w:val="Hyperlink"/>
                    <w:rFonts w:ascii="Segoe UI" w:hAnsi="Segoe UI" w:cs="Segoe UI"/>
                    <w:noProof/>
                    <w:sz w:val="24"/>
                    <w:szCs w:val="24"/>
                  </w:rPr>
                  <w:t>REST Api for Annotation Database API</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_Toc470468606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25</w:t>
                </w:r>
                <w:r w:rsidRPr="00A5143B">
                  <w:rPr>
                    <w:rFonts w:ascii="Segoe UI" w:hAnsi="Segoe UI" w:cs="Segoe UI"/>
                    <w:noProof/>
                    <w:webHidden/>
                    <w:sz w:val="24"/>
                    <w:szCs w:val="24"/>
                  </w:rPr>
                  <w:fldChar w:fldCharType="end"/>
                </w:r>
              </w:hyperlink>
            </w:p>
            <w:p w14:paraId="0F8838C9" w14:textId="7CCE0A95" w:rsidR="0036315E" w:rsidRPr="00A5143B" w:rsidRDefault="0036315E">
              <w:pPr>
                <w:pStyle w:val="TOC1"/>
                <w:tabs>
                  <w:tab w:val="right" w:leader="dot" w:pos="10070"/>
                </w:tabs>
                <w:rPr>
                  <w:rFonts w:ascii="Segoe UI" w:hAnsi="Segoe UI" w:cs="Segoe UI"/>
                  <w:noProof/>
                  <w:sz w:val="24"/>
                  <w:szCs w:val="24"/>
                </w:rPr>
              </w:pPr>
              <w:hyperlink w:anchor="_Toc470468607" w:history="1">
                <w:r w:rsidRPr="00A5143B">
                  <w:rPr>
                    <w:rStyle w:val="Hyperlink"/>
                    <w:rFonts w:ascii="Segoe UI" w:hAnsi="Segoe UI" w:cs="Segoe UI"/>
                    <w:noProof/>
                    <w:sz w:val="24"/>
                    <w:szCs w:val="24"/>
                  </w:rPr>
                  <w:t>CLASS DIAGRAM</w:t>
                </w:r>
                <w:r w:rsidRPr="00A5143B">
                  <w:rPr>
                    <w:rFonts w:ascii="Segoe UI" w:hAnsi="Segoe UI" w:cs="Segoe UI"/>
                    <w:noProof/>
                    <w:webHidden/>
                    <w:sz w:val="24"/>
                    <w:szCs w:val="24"/>
                  </w:rPr>
                  <w:tab/>
                </w:r>
                <w:r w:rsidRPr="00A5143B">
                  <w:rPr>
                    <w:rFonts w:ascii="Segoe UI" w:hAnsi="Segoe UI" w:cs="Segoe UI"/>
                    <w:noProof/>
                    <w:webHidden/>
                    <w:sz w:val="24"/>
                    <w:szCs w:val="24"/>
                  </w:rPr>
                  <w:fldChar w:fldCharType="begin"/>
                </w:r>
                <w:r w:rsidRPr="00A5143B">
                  <w:rPr>
                    <w:rFonts w:ascii="Segoe UI" w:hAnsi="Segoe UI" w:cs="Segoe UI"/>
                    <w:noProof/>
                    <w:webHidden/>
                    <w:sz w:val="24"/>
                    <w:szCs w:val="24"/>
                  </w:rPr>
                  <w:instrText xml:space="preserve"> PAGEREF _Toc470468607 \h </w:instrText>
                </w:r>
                <w:r w:rsidRPr="00A5143B">
                  <w:rPr>
                    <w:rFonts w:ascii="Segoe UI" w:hAnsi="Segoe UI" w:cs="Segoe UI"/>
                    <w:noProof/>
                    <w:webHidden/>
                    <w:sz w:val="24"/>
                    <w:szCs w:val="24"/>
                  </w:rPr>
                </w:r>
                <w:r w:rsidRPr="00A5143B">
                  <w:rPr>
                    <w:rFonts w:ascii="Segoe UI" w:hAnsi="Segoe UI" w:cs="Segoe UI"/>
                    <w:noProof/>
                    <w:webHidden/>
                    <w:sz w:val="24"/>
                    <w:szCs w:val="24"/>
                  </w:rPr>
                  <w:fldChar w:fldCharType="separate"/>
                </w:r>
                <w:r w:rsidR="008C3E14">
                  <w:rPr>
                    <w:rFonts w:ascii="Segoe UI" w:hAnsi="Segoe UI" w:cs="Segoe UI"/>
                    <w:noProof/>
                    <w:webHidden/>
                    <w:sz w:val="24"/>
                    <w:szCs w:val="24"/>
                  </w:rPr>
                  <w:t>28</w:t>
                </w:r>
                <w:r w:rsidRPr="00A5143B">
                  <w:rPr>
                    <w:rFonts w:ascii="Segoe UI" w:hAnsi="Segoe UI" w:cs="Segoe UI"/>
                    <w:noProof/>
                    <w:webHidden/>
                    <w:sz w:val="24"/>
                    <w:szCs w:val="24"/>
                  </w:rPr>
                  <w:fldChar w:fldCharType="end"/>
                </w:r>
              </w:hyperlink>
            </w:p>
            <w:p w14:paraId="219E477B" w14:textId="6ED43867" w:rsidR="00EB3B8A" w:rsidRPr="00A5143B" w:rsidRDefault="00EB3B8A">
              <w:pPr>
                <w:rPr>
                  <w:rFonts w:ascii="Segoe UI" w:hAnsi="Segoe UI" w:cs="Segoe UI"/>
                  <w:sz w:val="24"/>
                  <w:szCs w:val="24"/>
                </w:rPr>
              </w:pPr>
              <w:r w:rsidRPr="00A5143B">
                <w:rPr>
                  <w:rFonts w:ascii="Segoe UI" w:hAnsi="Segoe UI" w:cs="Segoe UI"/>
                  <w:b/>
                  <w:bCs/>
                  <w:noProof/>
                  <w:sz w:val="24"/>
                  <w:szCs w:val="24"/>
                </w:rPr>
                <w:fldChar w:fldCharType="end"/>
              </w:r>
            </w:p>
          </w:sdtContent>
        </w:sdt>
        <w:p w14:paraId="461C447F" w14:textId="1996203A" w:rsidR="00D01BC4" w:rsidRPr="00A5143B" w:rsidRDefault="00EB3B8A">
          <w:pPr>
            <w:spacing w:line="276" w:lineRule="auto"/>
            <w:rPr>
              <w:rFonts w:ascii="Segoe UI" w:hAnsi="Segoe UI" w:cs="Segoe UI"/>
              <w:sz w:val="24"/>
              <w:szCs w:val="24"/>
            </w:rPr>
          </w:pPr>
          <w:r w:rsidRPr="00A5143B">
            <w:rPr>
              <w:rFonts w:ascii="Segoe UI" w:hAnsi="Segoe UI" w:cs="Segoe UI"/>
              <w:sz w:val="24"/>
              <w:szCs w:val="24"/>
            </w:rPr>
            <w:br w:type="page"/>
          </w:r>
        </w:p>
      </w:sdtContent>
    </w:sdt>
    <w:sdt>
      <w:sdtPr>
        <w:id w:val="633372245"/>
        <w:placeholder>
          <w:docPart w:val="CA24BDF2BF9C4622A777A32A18871FBE"/>
        </w:placeholder>
        <w:dataBinding w:prefixMappings="xmlns:ns0='http://schemas.openxmlformats.org/package/2006/metadata/core-properties' xmlns:ns1='http://purl.org/dc/elements/1.1/'" w:xpath="/ns0:coreProperties[1]/ns1:title[1]" w:storeItemID="{6C3C8BC8-F283-45AE-878A-BAB7291924A1}"/>
        <w:text/>
      </w:sdtPr>
      <w:sdtContent>
        <w:p w14:paraId="457C9214" w14:textId="77777777" w:rsidR="00D01BC4" w:rsidRDefault="00FB4829">
          <w:pPr>
            <w:pStyle w:val="Title"/>
          </w:pPr>
          <w:r>
            <w:t>BOGAZICI WEB ANNOTATION TOOL</w:t>
          </w:r>
        </w:p>
      </w:sdtContent>
    </w:sdt>
    <w:p w14:paraId="56FCF037" w14:textId="77777777" w:rsidR="00D01BC4" w:rsidRDefault="00AC2C51">
      <w:pPr>
        <w:pStyle w:val="Subtitle"/>
      </w:pPr>
      <w:sdt>
        <w:sdtPr>
          <w:id w:val="1161806749"/>
          <w:dataBinding w:prefixMappings="xmlns:ns0='http://schemas.openxmlformats.org/package/2006/metadata/core-properties' xmlns:ns1='http://purl.org/dc/elements/1.1/'" w:xpath="/ns0:coreProperties[1]/ns1:subject[1]" w:storeItemID="{6C3C8BC8-F283-45AE-878A-BAB7291924A1}"/>
          <w:text/>
        </w:sdtPr>
        <w:sdtContent>
          <w:r w:rsidR="004178E1">
            <w:t>a PROJECT FOR BOGAZICI UNIVERSITY SWE574 CLASS</w:t>
          </w:r>
        </w:sdtContent>
      </w:sdt>
      <w:r w:rsidR="00DC5B9A">
        <w:t xml:space="preserve"> </w:t>
      </w:r>
      <w:r w:rsidR="00DC5B9A">
        <w:rPr>
          <w:noProof/>
        </w:rPr>
        <mc:AlternateContent>
          <mc:Choice Requires="wpg">
            <w:drawing>
              <wp:anchor distT="0" distB="0" distL="182880" distR="182880" simplePos="0" relativeHeight="251676672" behindDoc="0" locked="0" layoutInCell="1" allowOverlap="1" wp14:anchorId="40C088A7" wp14:editId="64E3DBEC">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D9D3" w14:textId="77777777" w:rsidR="00AC2C51" w:rsidRPr="00F2607C" w:rsidRDefault="00AC2C51">
                              <w:pPr>
                                <w:pStyle w:val="Subtitle"/>
                                <w:rPr>
                                  <w:color w:val="C8C8B1" w:themeColor="background2"/>
                                  <w:sz w:val="28"/>
                                </w:rPr>
                              </w:pPr>
                              <w:r w:rsidRPr="00F2607C">
                                <w:rPr>
                                  <w:color w:val="C8C8B1" w:themeColor="background2"/>
                                  <w:sz w:val="28"/>
                                </w:rPr>
                                <w:t>DEVELOPERS</w:t>
                              </w:r>
                            </w:p>
                            <w:p w14:paraId="6ED8282D" w14:textId="77777777" w:rsidR="00AC2C51" w:rsidRDefault="00AC2C51">
                              <w:pPr>
                                <w:spacing w:line="480" w:lineRule="auto"/>
                                <w:rPr>
                                  <w:color w:val="FFFFFF" w:themeColor="background1"/>
                                </w:rPr>
                              </w:pPr>
                              <w:r>
                                <w:rPr>
                                  <w:color w:val="FFFFFF" w:themeColor="background1"/>
                                </w:rPr>
                                <w:t>Özlem AKBAŞ</w:t>
                              </w:r>
                              <w:r>
                                <w:rPr>
                                  <w:color w:val="FFFFFF" w:themeColor="background1"/>
                                </w:rPr>
                                <w:br/>
                                <w:t>Sarah BEIRKDAR</w:t>
                              </w:r>
                              <w:r>
                                <w:rPr>
                                  <w:color w:val="FFFFFF" w:themeColor="background1"/>
                                </w:rPr>
                                <w:br/>
                                <w:t>Uğur HİÇYILMAM</w:t>
                              </w:r>
                              <w:r>
                                <w:rPr>
                                  <w:color w:val="FFFFFF" w:themeColor="background1"/>
                                </w:rPr>
                                <w:br/>
                                <w:t>Gökhan ÖZGEZEN</w:t>
                              </w:r>
                              <w:r>
                                <w:rPr>
                                  <w:color w:val="FFFFFF" w:themeColor="background1"/>
                                </w:rPr>
                                <w:br/>
                                <w:t>Mahmut Ali ÖZKURAN</w:t>
                              </w:r>
                              <w:r>
                                <w:rPr>
                                  <w:color w:val="FFFFFF" w:themeColor="background1"/>
                                </w:rPr>
                                <w:br/>
                                <w:t xml:space="preserve">Anıl Selim SÜRMELİ </w:t>
                              </w:r>
                            </w:p>
                            <w:p w14:paraId="758A2CD9" w14:textId="77777777" w:rsidR="00AC2C51" w:rsidRDefault="00AC2C51">
                              <w:pPr>
                                <w:spacing w:line="480" w:lineRule="auto"/>
                                <w:rPr>
                                  <w:color w:val="FFFFFF" w:themeColor="background1"/>
                                </w:rPr>
                              </w:pPr>
                            </w:p>
                            <w:p w14:paraId="50E76D41" w14:textId="77777777" w:rsidR="00AC2C51" w:rsidRDefault="00AC2C51">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40C088A7" id="Group 14" o:spid="_x0000_s1030"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">
                <v:rect id="Rectangle 18" o:spid="_x0000_s1031"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angle 17" o:spid="_x0000_s1032"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v:shape id="Text Box 14" o:spid="_x0000_s1033" type="#_x0000_t202" style="position:absolute;left:1438;top:2157;width:16046;height:8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14:paraId="1F53D9D3" w14:textId="77777777" w:rsidR="00AC2C51" w:rsidRPr="00F2607C" w:rsidRDefault="00AC2C51">
                        <w:pPr>
                          <w:pStyle w:val="Subtitle"/>
                          <w:rPr>
                            <w:color w:val="C8C8B1" w:themeColor="background2"/>
                            <w:sz w:val="28"/>
                          </w:rPr>
                        </w:pPr>
                        <w:r w:rsidRPr="00F2607C">
                          <w:rPr>
                            <w:color w:val="C8C8B1" w:themeColor="background2"/>
                            <w:sz w:val="28"/>
                          </w:rPr>
                          <w:t>DEVELOPERS</w:t>
                        </w:r>
                      </w:p>
                      <w:p w14:paraId="6ED8282D" w14:textId="77777777" w:rsidR="00AC2C51" w:rsidRDefault="00AC2C51">
                        <w:pPr>
                          <w:spacing w:line="480" w:lineRule="auto"/>
                          <w:rPr>
                            <w:color w:val="FFFFFF" w:themeColor="background1"/>
                          </w:rPr>
                        </w:pPr>
                        <w:r>
                          <w:rPr>
                            <w:color w:val="FFFFFF" w:themeColor="background1"/>
                          </w:rPr>
                          <w:t>Özlem AKBAŞ</w:t>
                        </w:r>
                        <w:r>
                          <w:rPr>
                            <w:color w:val="FFFFFF" w:themeColor="background1"/>
                          </w:rPr>
                          <w:br/>
                          <w:t>Sarah BEIRKDAR</w:t>
                        </w:r>
                        <w:r>
                          <w:rPr>
                            <w:color w:val="FFFFFF" w:themeColor="background1"/>
                          </w:rPr>
                          <w:br/>
                          <w:t>Uğur HİÇYILMAM</w:t>
                        </w:r>
                        <w:r>
                          <w:rPr>
                            <w:color w:val="FFFFFF" w:themeColor="background1"/>
                          </w:rPr>
                          <w:br/>
                          <w:t>Gökhan ÖZGEZEN</w:t>
                        </w:r>
                        <w:r>
                          <w:rPr>
                            <w:color w:val="FFFFFF" w:themeColor="background1"/>
                          </w:rPr>
                          <w:br/>
                          <w:t>Mahmut Ali ÖZKURAN</w:t>
                        </w:r>
                        <w:r>
                          <w:rPr>
                            <w:color w:val="FFFFFF" w:themeColor="background1"/>
                          </w:rPr>
                          <w:br/>
                          <w:t xml:space="preserve">Anıl Selim SÜRMELİ </w:t>
                        </w:r>
                      </w:p>
                      <w:p w14:paraId="758A2CD9" w14:textId="77777777" w:rsidR="00AC2C51" w:rsidRDefault="00AC2C51">
                        <w:pPr>
                          <w:spacing w:line="480" w:lineRule="auto"/>
                          <w:rPr>
                            <w:color w:val="FFFFFF" w:themeColor="background1"/>
                          </w:rPr>
                        </w:pPr>
                      </w:p>
                      <w:p w14:paraId="50E76D41" w14:textId="77777777" w:rsidR="00AC2C51" w:rsidRDefault="00AC2C51">
                        <w:pPr>
                          <w:spacing w:line="480" w:lineRule="auto"/>
                          <w:rPr>
                            <w:color w:val="FFFFFF" w:themeColor="background1"/>
                          </w:rPr>
                        </w:pPr>
                      </w:p>
                    </w:txbxContent>
                  </v:textbox>
                </v:shape>
                <w10:wrap type="square" anchorx="margin" anchory="margin"/>
              </v:group>
            </w:pict>
          </mc:Fallback>
        </mc:AlternateContent>
      </w:r>
    </w:p>
    <w:p w14:paraId="40985DD9" w14:textId="77777777" w:rsidR="004178E1" w:rsidRDefault="004178E1" w:rsidP="004178E1">
      <w:pPr>
        <w:pStyle w:val="Heading1"/>
      </w:pPr>
      <w:bookmarkStart w:id="0" w:name="_Toc470468575"/>
      <w:r>
        <w:t>WELCOME</w:t>
      </w:r>
      <w:bookmarkEnd w:id="0"/>
    </w:p>
    <w:p w14:paraId="30552EF1" w14:textId="77777777" w:rsidR="009A1A78" w:rsidRPr="009A1A78" w:rsidRDefault="004178E1" w:rsidP="004178E1">
      <w:pPr>
        <w:rPr>
          <w:rFonts w:ascii="Segoe UI" w:hAnsi="Segoe UI" w:cs="Segoe UI"/>
        </w:rPr>
      </w:pPr>
      <w:r w:rsidRPr="009A1A78">
        <w:rPr>
          <w:rFonts w:ascii="Segoe UI" w:hAnsi="Segoe UI" w:cs="Segoe UI"/>
        </w:rPr>
        <w:t xml:space="preserve">This </w:t>
      </w:r>
      <w:r w:rsidR="009A1A78" w:rsidRPr="009A1A78">
        <w:rPr>
          <w:rFonts w:ascii="Segoe UI" w:hAnsi="Segoe UI" w:cs="Segoe UI"/>
        </w:rPr>
        <w:t xml:space="preserve">document </w:t>
      </w:r>
      <w:r w:rsidRPr="009A1A78">
        <w:rPr>
          <w:rFonts w:ascii="Segoe UI" w:hAnsi="Segoe UI" w:cs="Segoe UI"/>
        </w:rPr>
        <w:t>is project report</w:t>
      </w:r>
      <w:r w:rsidR="009A1A78" w:rsidRPr="009A1A78">
        <w:rPr>
          <w:rFonts w:ascii="Segoe UI" w:hAnsi="Segoe UI" w:cs="Segoe UI"/>
        </w:rPr>
        <w:t xml:space="preserve"> for the Boğaziçi Web Annotation Tool that created for Boğaziçi University Software Engineering SWE 574 Fall 2016 class. </w:t>
      </w:r>
    </w:p>
    <w:p w14:paraId="4EF6969C" w14:textId="77777777" w:rsidR="009A1A78" w:rsidRPr="009A1A78" w:rsidRDefault="009A1A78" w:rsidP="009A1A78">
      <w:pPr>
        <w:rPr>
          <w:rFonts w:ascii="Segoe UI" w:hAnsi="Segoe UI" w:cs="Segoe UI"/>
        </w:rPr>
      </w:pPr>
      <w:r w:rsidRPr="009A1A78">
        <w:rPr>
          <w:rFonts w:ascii="Segoe UI" w:hAnsi="Segoe UI" w:cs="Segoe UI"/>
        </w:rPr>
        <w:t>Boğaziçi Web Annotation Tool (b.w.a.t) project started to developed in 2016 September.</w:t>
      </w:r>
    </w:p>
    <w:p w14:paraId="64FCCE50" w14:textId="77777777" w:rsidR="009A1A78" w:rsidRPr="009A1A78" w:rsidRDefault="009A1A78" w:rsidP="009A1A78">
      <w:pPr>
        <w:rPr>
          <w:rFonts w:ascii="Segoe UI" w:hAnsi="Segoe UI" w:cs="Segoe UI"/>
        </w:rPr>
      </w:pPr>
      <w:r w:rsidRPr="009A1A78">
        <w:rPr>
          <w:rFonts w:ascii="Segoe UI" w:hAnsi="Segoe UI" w:cs="Segoe UI"/>
        </w:rPr>
        <w:t>A web annotation is meta information associated with a web resource. Since Web is bloated with lots of information in various formats, it is a common need to give users the ability to contribute, rate, explain, or criticize to existing web resources.</w:t>
      </w:r>
    </w:p>
    <w:p w14:paraId="5183C5A1" w14:textId="77777777" w:rsidR="009A1A78" w:rsidRPr="009A1A78" w:rsidRDefault="009A1A78" w:rsidP="009A1A78">
      <w:pPr>
        <w:rPr>
          <w:rFonts w:ascii="Segoe UI" w:hAnsi="Segoe UI" w:cs="Segoe UI"/>
        </w:rPr>
      </w:pPr>
      <w:r w:rsidRPr="009A1A78">
        <w:rPr>
          <w:rFonts w:ascii="Segoe UI" w:hAnsi="Segoe UI" w:cs="Segoe UI"/>
        </w:rPr>
        <w:t>b.w.a.t project is about giving the users ability of creating web annotations, storing them, sharing the annotations with other users, and accessing the annotations created by other users online.</w:t>
      </w:r>
    </w:p>
    <w:p w14:paraId="474180EA" w14:textId="1782C0BC" w:rsidR="009A1A78" w:rsidRPr="009A1A78" w:rsidRDefault="009A1A78" w:rsidP="009A1A78">
      <w:pPr>
        <w:rPr>
          <w:rFonts w:ascii="Segoe UI" w:hAnsi="Segoe UI" w:cs="Segoe UI"/>
        </w:rPr>
      </w:pPr>
      <w:r w:rsidRPr="009A1A78">
        <w:rPr>
          <w:rFonts w:ascii="Segoe UI" w:hAnsi="Segoe UI" w:cs="Segoe UI"/>
        </w:rPr>
        <w:t>The project will consist of a web server and a Firefox plugin as client. Since it will be a REST</w:t>
      </w:r>
      <w:r w:rsidR="00712756">
        <w:rPr>
          <w:rFonts w:ascii="Segoe UI" w:hAnsi="Segoe UI" w:cs="Segoe UI"/>
        </w:rPr>
        <w:t>f</w:t>
      </w:r>
      <w:r w:rsidRPr="009A1A78">
        <w:rPr>
          <w:rFonts w:ascii="Segoe UI" w:hAnsi="Segoe UI" w:cs="Segoe UI"/>
        </w:rPr>
        <w:t>ul server architecture, it will be extendable by a number of different client applications in the future.</w:t>
      </w:r>
    </w:p>
    <w:p w14:paraId="36FB592A" w14:textId="77777777" w:rsidR="009A1A78" w:rsidRPr="009A1A78" w:rsidRDefault="009A1A78" w:rsidP="009A1A78">
      <w:pPr>
        <w:rPr>
          <w:rFonts w:ascii="Segoe UI" w:hAnsi="Segoe UI" w:cs="Segoe UI"/>
        </w:rPr>
      </w:pPr>
      <w:r w:rsidRPr="009A1A78">
        <w:rPr>
          <w:rFonts w:ascii="Segoe UI" w:hAnsi="Segoe UI" w:cs="Segoe UI"/>
        </w:rPr>
        <w:t xml:space="preserve">The World Wide </w:t>
      </w:r>
      <w:r>
        <w:rPr>
          <w:rFonts w:ascii="Segoe UI" w:hAnsi="Segoe UI" w:cs="Segoe UI"/>
        </w:rPr>
        <w:t xml:space="preserve">Web </w:t>
      </w:r>
      <w:r w:rsidRPr="009A1A78">
        <w:rPr>
          <w:rFonts w:ascii="Segoe UI" w:hAnsi="Segoe UI" w:cs="Segoe UI"/>
        </w:rPr>
        <w:t>Consortium has introduced standards for representing and sharing annotations. Boğaziçi Web Annotation Tool is going to be compliant with the standards created by W3C.</w:t>
      </w:r>
    </w:p>
    <w:p w14:paraId="63987706" w14:textId="77777777" w:rsidR="004178E1" w:rsidRPr="009A1A78" w:rsidRDefault="009A1A78" w:rsidP="009A1A78">
      <w:pPr>
        <w:rPr>
          <w:rFonts w:ascii="Segoe UI" w:hAnsi="Segoe UI" w:cs="Segoe UI"/>
        </w:rPr>
      </w:pPr>
      <w:r w:rsidRPr="009A1A78">
        <w:rPr>
          <w:rFonts w:ascii="Segoe UI" w:hAnsi="Segoe UI" w:cs="Segoe UI"/>
        </w:rPr>
        <w:t>For detailed information, please refer to Project Summary page.</w:t>
      </w:r>
    </w:p>
    <w:p w14:paraId="6B1B080E" w14:textId="77777777" w:rsidR="004178E1" w:rsidRDefault="004178E1">
      <w:pPr>
        <w:spacing w:line="276" w:lineRule="auto"/>
      </w:pPr>
      <w:r>
        <w:br w:type="page"/>
      </w:r>
    </w:p>
    <w:p w14:paraId="0710E9FD" w14:textId="77777777" w:rsidR="004178E1" w:rsidRDefault="004178E1"/>
    <w:p w14:paraId="2EED4DC7" w14:textId="77777777" w:rsidR="009A1A78" w:rsidRDefault="009A1A78" w:rsidP="009A1A78">
      <w:pPr>
        <w:pStyle w:val="Heading1"/>
      </w:pPr>
      <w:bookmarkStart w:id="1" w:name="_Toc470468576"/>
      <w:r>
        <w:t>PROJECT SUMMARY</w:t>
      </w:r>
      <w:bookmarkEnd w:id="1"/>
    </w:p>
    <w:p w14:paraId="60CD8DFA" w14:textId="77777777" w:rsidR="009A1A78" w:rsidRPr="009A1A78" w:rsidRDefault="009A1A78" w:rsidP="009A1A78"/>
    <w:p w14:paraId="48CCA2FC" w14:textId="77777777" w:rsidR="009A1A78" w:rsidRDefault="009A1A78" w:rsidP="009A1A78">
      <w:pPr>
        <w:pStyle w:val="Heading2"/>
      </w:pPr>
      <w:bookmarkStart w:id="2" w:name="_Toc470468577"/>
      <w:r>
        <w:t>Web Annotations</w:t>
      </w:r>
      <w:bookmarkEnd w:id="2"/>
    </w:p>
    <w:p w14:paraId="6D957E5A" w14:textId="77777777" w:rsidR="009A1A78" w:rsidRPr="009A1A78" w:rsidRDefault="009A1A78" w:rsidP="009A1A78"/>
    <w:p w14:paraId="1B1D369D" w14:textId="77777777" w:rsidR="009A1A78" w:rsidRDefault="009A1A78" w:rsidP="009A1A78">
      <w:pPr>
        <w:pStyle w:val="Heading3"/>
      </w:pPr>
      <w:bookmarkStart w:id="3" w:name="_Toc470468578"/>
      <w:r>
        <w:t>Introduction</w:t>
      </w:r>
      <w:bookmarkEnd w:id="3"/>
    </w:p>
    <w:p w14:paraId="4AC4D883" w14:textId="77777777" w:rsidR="009A1A78" w:rsidRPr="009A1A78" w:rsidRDefault="009A1A78" w:rsidP="009A1A78"/>
    <w:p w14:paraId="7CB2EB42"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There are many information on the web in many forms. Users can access information using a browser on websites, however there is no way for the users to contribute, rate, discuss, enter feedback on the existing information on the web unless the functionality is explicitly added by the developers.</w:t>
      </w:r>
    </w:p>
    <w:p w14:paraId="76F842B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It is a common need to have the ability to add meta information on web content. Here are the several use-cases for a web annotation tool to contribute to web itself:</w:t>
      </w:r>
    </w:p>
    <w:p w14:paraId="2D24CE3C" w14:textId="77777777" w:rsidR="009A1A78" w:rsidRDefault="009A1A78" w:rsidP="009A1A78">
      <w:pPr>
        <w:numPr>
          <w:ilvl w:val="0"/>
          <w:numId w:val="1"/>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allowing users to discuss about a certain content,</w:t>
      </w:r>
    </w:p>
    <w:p w14:paraId="7808A697"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by giving ability to users to correct an information, or adding additional explanation,</w:t>
      </w:r>
    </w:p>
    <w:p w14:paraId="7EEBE40A"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increasing user experience by giving users chance to highlight certain parts of a web page,</w:t>
      </w:r>
    </w:p>
    <w:p w14:paraId="3A985722"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 standardized medium to discuss and share ideas about a content.,</w:t>
      </w:r>
    </w:p>
    <w:p w14:paraId="015384CE"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ability to rate a certain content about its correctness, usefulness or about its user experience.</w:t>
      </w:r>
    </w:p>
    <w:p w14:paraId="7C1A70F4"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allowing users to access detailed information and commentary about a web content.</w:t>
      </w:r>
    </w:p>
    <w:p w14:paraId="1D6C4199"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It would be best for all browsers to have a standardized solution to this problem. However, as of today, there is no standard solution to the problem.</w:t>
      </w:r>
    </w:p>
    <w:p w14:paraId="5D1D3A76" w14:textId="335AAF8D"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World Web Consortium has a commission about the web annotations that introduced </w:t>
      </w:r>
      <w:r w:rsidR="00866A69">
        <w:rPr>
          <w:rFonts w:ascii="Segoe UI" w:hAnsi="Segoe UI" w:cs="Segoe UI"/>
          <w:color w:val="333333"/>
        </w:rPr>
        <w:t>several</w:t>
      </w:r>
      <w:r>
        <w:rPr>
          <w:rFonts w:ascii="Segoe UI" w:hAnsi="Segoe UI" w:cs="Segoe UI"/>
          <w:color w:val="333333"/>
        </w:rPr>
        <w:t xml:space="preserve"> standards about representation and transferring of annotation data.</w:t>
      </w:r>
    </w:p>
    <w:p w14:paraId="45589D5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73987EE6" w14:textId="77777777" w:rsidR="009A1A78" w:rsidRDefault="009A1A78" w:rsidP="009A1A78">
      <w:pPr>
        <w:pStyle w:val="Heading3"/>
      </w:pPr>
      <w:bookmarkStart w:id="4" w:name="_Toc470468579"/>
      <w:r w:rsidRPr="009A1A78">
        <w:t>W3C Annotation Data Model</w:t>
      </w:r>
      <w:bookmarkEnd w:id="4"/>
    </w:p>
    <w:p w14:paraId="3C492029" w14:textId="77777777" w:rsidR="009A1A78" w:rsidRDefault="009A1A78" w:rsidP="009A1A78"/>
    <w:p w14:paraId="5C63A03B"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According to W3C, an annotation itself is a web resource. Since each web resource has a standardized representation to allow sharing information, annotations also should have standardized representation.</w:t>
      </w:r>
    </w:p>
    <w:p w14:paraId="7506E161"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standard introduced by W3C typically consists of two main parts: a target, and a body.</w:t>
      </w:r>
    </w:p>
    <w:p w14:paraId="2401404C"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085CAFEE" wp14:editId="66D601CB">
            <wp:extent cx="3365500" cy="1936750"/>
            <wp:effectExtent l="0" t="0" r="6350" b="6350"/>
            <wp:docPr id="18" name="Picture 18" descr="intr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_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500" cy="1936750"/>
                    </a:xfrm>
                    <a:prstGeom prst="rect">
                      <a:avLst/>
                    </a:prstGeom>
                    <a:noFill/>
                    <a:ln>
                      <a:noFill/>
                    </a:ln>
                  </pic:spPr>
                </pic:pic>
              </a:graphicData>
            </a:graphic>
          </wp:inline>
        </w:drawing>
      </w:r>
      <w:r>
        <w:rPr>
          <w:rStyle w:val="apple-converted-space"/>
          <w:rFonts w:ascii="Segoe UI" w:eastAsiaTheme="majorEastAsia" w:hAnsi="Segoe UI" w:cs="Segoe UI"/>
          <w:color w:val="333333"/>
        </w:rPr>
        <w:t> </w:t>
      </w:r>
      <w:r>
        <w:rPr>
          <w:rFonts w:ascii="Segoe UI" w:hAnsi="Segoe UI" w:cs="Segoe UI"/>
          <w:color w:val="333333"/>
        </w:rPr>
        <w:t>(The image is taken from W3C website.)</w:t>
      </w:r>
    </w:p>
    <w:p w14:paraId="5F0C7967"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7C9A3D6E"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An annotation data should be represented as an object in JSON format. Below is an example provided by W3C consortium:</w:t>
      </w:r>
    </w:p>
    <w:p w14:paraId="44339D12"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0B1D9BF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B0FBBC3" wp14:editId="65A2FAB5">
            <wp:extent cx="4000500" cy="2082800"/>
            <wp:effectExtent l="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082800"/>
                    </a:xfrm>
                    <a:prstGeom prst="rect">
                      <a:avLst/>
                    </a:prstGeom>
                    <a:noFill/>
                    <a:ln>
                      <a:noFill/>
                    </a:ln>
                  </pic:spPr>
                </pic:pic>
              </a:graphicData>
            </a:graphic>
          </wp:inline>
        </w:drawing>
      </w:r>
    </w:p>
    <w:p w14:paraId="09F57088"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27EAD96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According to W3C, an annotation can be added following types of web resources:</w:t>
      </w:r>
    </w:p>
    <w:p w14:paraId="77A38056" w14:textId="77777777" w:rsidR="009A1A78" w:rsidRDefault="009A1A78" w:rsidP="009A1A78">
      <w:pPr>
        <w:numPr>
          <w:ilvl w:val="0"/>
          <w:numId w:val="2"/>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Dataset</w:t>
      </w:r>
    </w:p>
    <w:p w14:paraId="567F525C"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Image</w:t>
      </w:r>
    </w:p>
    <w:p w14:paraId="6D877BA5"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Video</w:t>
      </w:r>
    </w:p>
    <w:p w14:paraId="019F5C2F"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Sound</w:t>
      </w:r>
    </w:p>
    <w:p w14:paraId="59A038A3"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Text</w:t>
      </w:r>
    </w:p>
    <w:p w14:paraId="72A99C9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type of the web resource also should be included in the annotation data representation.</w:t>
      </w:r>
    </w:p>
    <w:p w14:paraId="6FE8DD7D"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5385EAD6"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538EF945" w14:textId="77777777" w:rsidR="009A1A78" w:rsidRDefault="009A1A78" w:rsidP="009A1A78">
      <w:pPr>
        <w:pStyle w:val="Heading3"/>
      </w:pPr>
      <w:bookmarkStart w:id="5" w:name="_Toc470468580"/>
      <w:r w:rsidRPr="009A1A78">
        <w:lastRenderedPageBreak/>
        <w:t>What is this project about?</w:t>
      </w:r>
      <w:bookmarkEnd w:id="5"/>
    </w:p>
    <w:p w14:paraId="2EFDAAA1" w14:textId="77777777" w:rsidR="009A1A78" w:rsidRPr="009A1A78" w:rsidRDefault="009A1A78" w:rsidP="009A1A78"/>
    <w:p w14:paraId="54879ECE"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project will produce a web annotation tool. It will consist of a web server and a client application implemented as a Firefox plugin. However, it will be possible to create different client applications in the future.</w:t>
      </w:r>
    </w:p>
    <w:p w14:paraId="71E4272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annotation tool created will give its users the ability to create and share annotation thorough web. Since it will be following the standards created by W3C, it will also be possible to consume other annotation tools created by Boğaziçi Web Annotation Tool, as long as they follow the same standards.</w:t>
      </w:r>
    </w:p>
    <w:p w14:paraId="58BE75E8"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1DBE196E" w14:textId="77777777" w:rsidR="009A1A78" w:rsidRDefault="009A1A78" w:rsidP="009A1A78">
      <w:pPr>
        <w:pStyle w:val="Heading4"/>
      </w:pPr>
      <w:r>
        <w:t>Similar Tools</w:t>
      </w:r>
    </w:p>
    <w:p w14:paraId="20E243C4"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3" w:history="1">
        <w:r w:rsidR="009A1A78">
          <w:rPr>
            <w:rStyle w:val="Hyperlink"/>
            <w:rFonts w:ascii="Segoe UI" w:eastAsiaTheme="majorEastAsia" w:hAnsi="Segoe UI" w:cs="Segoe UI"/>
            <w:color w:val="4078C0"/>
          </w:rPr>
          <w:t>Genius</w:t>
        </w:r>
      </w:hyperlink>
      <w:r w:rsidR="009A1A78">
        <w:rPr>
          <w:rFonts w:ascii="Segoe UI" w:hAnsi="Segoe UI" w:cs="Segoe UI"/>
          <w:color w:val="333333"/>
        </w:rPr>
        <w:t>: It is a tool that let's users to select text content on web pages and adding annotations. It let's users to discuss on an annotations. It's more like a commenting tool on a web resource. It has chrome extension but it is also possible to add web-pages through its JavaScript library.</w:t>
      </w:r>
    </w:p>
    <w:p w14:paraId="234E6F86"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4" w:history="1">
        <w:r w:rsidR="009A1A78">
          <w:rPr>
            <w:rStyle w:val="Hyperlink"/>
            <w:rFonts w:ascii="Segoe UI" w:eastAsiaTheme="majorEastAsia" w:hAnsi="Segoe UI" w:cs="Segoe UI"/>
            <w:color w:val="4078C0"/>
          </w:rPr>
          <w:t>Hypothes.is</w:t>
        </w:r>
      </w:hyperlink>
      <w:r w:rsidR="009A1A78">
        <w:rPr>
          <w:rFonts w:ascii="Segoe UI" w:hAnsi="Segoe UI" w:cs="Segoe UI"/>
          <w:color w:val="333333"/>
        </w:rPr>
        <w:t>: It is a chrome plug-in let's its users to take personal notes through annotations. It also let's users to discuss about a content using annotations. In addition to annotations, it also let's its user to highlight text on page.</w:t>
      </w:r>
    </w:p>
    <w:p w14:paraId="13193FCC"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5" w:history="1">
        <w:r w:rsidR="009A1A78">
          <w:rPr>
            <w:rStyle w:val="Hyperlink"/>
            <w:rFonts w:ascii="Segoe UI" w:eastAsiaTheme="majorEastAsia" w:hAnsi="Segoe UI" w:cs="Segoe UI"/>
            <w:color w:val="4078C0"/>
          </w:rPr>
          <w:t>A.nnotate</w:t>
        </w:r>
      </w:hyperlink>
      <w:r w:rsidR="009A1A78">
        <w:rPr>
          <w:rFonts w:ascii="Segoe UI" w:hAnsi="Segoe UI" w:cs="Segoe UI"/>
          <w:color w:val="333333"/>
        </w:rPr>
        <w:t>: A.nnotate is an online annotation, collaboration and indexing system for documents and images, supporting PDF, Word and other document formats. It is more about adding user notes on a content.</w:t>
      </w:r>
    </w:p>
    <w:p w14:paraId="4AB13FF6"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6" w:history="1">
        <w:r w:rsidR="009A1A78">
          <w:rPr>
            <w:rStyle w:val="Hyperlink"/>
            <w:rFonts w:ascii="Segoe UI" w:eastAsiaTheme="majorEastAsia" w:hAnsi="Segoe UI" w:cs="Segoe UI"/>
            <w:color w:val="4078C0"/>
          </w:rPr>
          <w:t>Awesome Highlighter</w:t>
        </w:r>
      </w:hyperlink>
      <w:r w:rsidR="009A1A78">
        <w:rPr>
          <w:rFonts w:ascii="Segoe UI" w:hAnsi="Segoe UI" w:cs="Segoe UI"/>
          <w:color w:val="333333"/>
        </w:rPr>
        <w:t>: This is a firefox plugin allows you to highlight any text on any website and save them for future reference. It is also possible to share the highlighted resource with other users.</w:t>
      </w:r>
    </w:p>
    <w:p w14:paraId="0CEFABD1"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7" w:history="1">
        <w:r w:rsidR="009A1A78">
          <w:rPr>
            <w:rStyle w:val="Hyperlink"/>
            <w:rFonts w:ascii="Segoe UI" w:eastAsiaTheme="majorEastAsia" w:hAnsi="Segoe UI" w:cs="Segoe UI"/>
            <w:color w:val="4078C0"/>
          </w:rPr>
          <w:t>http://www.blerp.com/</w:t>
        </w:r>
      </w:hyperlink>
      <w:r w:rsidR="009A1A78">
        <w:rPr>
          <w:rFonts w:ascii="Segoe UI" w:hAnsi="Segoe UI" w:cs="Segoe UI"/>
          <w:color w:val="333333"/>
        </w:rPr>
        <w:t>: It allows users to discuss about any web content anonymously.</w:t>
      </w:r>
    </w:p>
    <w:p w14:paraId="619F3688"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8" w:history="1">
        <w:r w:rsidR="009A1A78">
          <w:rPr>
            <w:rStyle w:val="Hyperlink"/>
            <w:rFonts w:ascii="Segoe UI" w:eastAsiaTheme="majorEastAsia" w:hAnsi="Segoe UI" w:cs="Segoe UI"/>
            <w:color w:val="4078C0"/>
          </w:rPr>
          <w:t>Bounce</w:t>
        </w:r>
      </w:hyperlink>
      <w:r w:rsidR="009A1A78">
        <w:rPr>
          <w:rFonts w:ascii="Segoe UI" w:hAnsi="Segoe UI" w:cs="Segoe UI"/>
          <w:color w:val="333333"/>
        </w:rPr>
        <w:t>: It let's users to take a screenshot of any website and then add annotations to the captured screenshot.</w:t>
      </w:r>
    </w:p>
    <w:p w14:paraId="33FBF5CB" w14:textId="77777777" w:rsidR="009A1A78" w:rsidRDefault="00AC2C51"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9" w:history="1">
        <w:r w:rsidR="009A1A78">
          <w:rPr>
            <w:rStyle w:val="Hyperlink"/>
            <w:rFonts w:ascii="Segoe UI" w:eastAsiaTheme="majorEastAsia" w:hAnsi="Segoe UI" w:cs="Segoe UI"/>
            <w:color w:val="4078C0"/>
          </w:rPr>
          <w:t>QuickFox</w:t>
        </w:r>
      </w:hyperlink>
      <w:r w:rsidR="009A1A78">
        <w:rPr>
          <w:rFonts w:ascii="Segoe UI" w:hAnsi="Segoe UI" w:cs="Segoe UI"/>
          <w:color w:val="333333"/>
        </w:rPr>
        <w:t>: It is note-taking plug-in for Firefox.</w:t>
      </w:r>
    </w:p>
    <w:p w14:paraId="64114649" w14:textId="77777777" w:rsidR="009A1A78" w:rsidRDefault="009A1A78" w:rsidP="009A1A78">
      <w:pPr>
        <w:pStyle w:val="NormalWeb"/>
        <w:shd w:val="clear" w:color="auto" w:fill="FFFFFF"/>
        <w:spacing w:before="240" w:beforeAutospacing="0" w:after="240" w:afterAutospacing="0"/>
        <w:ind w:left="720"/>
        <w:rPr>
          <w:rFonts w:ascii="Segoe UI" w:hAnsi="Segoe UI" w:cs="Segoe UI"/>
          <w:color w:val="333333"/>
        </w:rPr>
      </w:pPr>
    </w:p>
    <w:p w14:paraId="05C23AAF" w14:textId="77777777" w:rsidR="009A1A78" w:rsidRDefault="009A1A78" w:rsidP="009A1A78">
      <w:pPr>
        <w:pStyle w:val="Heading3"/>
      </w:pPr>
    </w:p>
    <w:p w14:paraId="07520F17" w14:textId="77777777" w:rsidR="009A1A78" w:rsidRDefault="009A1A78" w:rsidP="009A1A78">
      <w:pPr>
        <w:pStyle w:val="Heading3"/>
      </w:pPr>
      <w:bookmarkStart w:id="6" w:name="_Toc470468581"/>
      <w:r>
        <w:t>Additional Resources</w:t>
      </w:r>
      <w:bookmarkEnd w:id="6"/>
    </w:p>
    <w:p w14:paraId="72198BB7" w14:textId="77777777" w:rsidR="009A1A78" w:rsidRDefault="009A1A78" w:rsidP="009A1A78">
      <w:pPr>
        <w:pStyle w:val="Heading4"/>
      </w:pPr>
      <w:r>
        <w:t>Extension Development</w:t>
      </w:r>
    </w:p>
    <w:p w14:paraId="5911EBAE" w14:textId="77777777" w:rsidR="009A1A78" w:rsidRDefault="00AC2C51" w:rsidP="009A1A78">
      <w:pPr>
        <w:pStyle w:val="NormalWeb"/>
        <w:shd w:val="clear" w:color="auto" w:fill="FFFFFF"/>
        <w:spacing w:before="0" w:beforeAutospacing="0" w:after="240" w:afterAutospacing="0"/>
        <w:rPr>
          <w:rFonts w:ascii="Segoe UI" w:hAnsi="Segoe UI" w:cs="Segoe UI"/>
          <w:color w:val="333333"/>
        </w:rPr>
      </w:pPr>
      <w:hyperlink r:id="rId20" w:history="1">
        <w:r w:rsidR="009A1A78">
          <w:rPr>
            <w:rStyle w:val="Hyperlink"/>
            <w:rFonts w:ascii="Segoe UI" w:eastAsiaTheme="majorEastAsia" w:hAnsi="Segoe UI" w:cs="Segoe UI"/>
            <w:color w:val="4078C0"/>
          </w:rPr>
          <w:t>Chrome Extension Development</w:t>
        </w:r>
      </w:hyperlink>
    </w:p>
    <w:p w14:paraId="1F8B6A53" w14:textId="77777777" w:rsidR="009A1A78" w:rsidRDefault="00AC2C51" w:rsidP="009A1A78">
      <w:pPr>
        <w:pStyle w:val="NormalWeb"/>
        <w:shd w:val="clear" w:color="auto" w:fill="FFFFFF"/>
        <w:spacing w:before="0" w:beforeAutospacing="0" w:after="240" w:afterAutospacing="0"/>
        <w:rPr>
          <w:rFonts w:ascii="Segoe UI" w:hAnsi="Segoe UI" w:cs="Segoe UI"/>
          <w:color w:val="333333"/>
        </w:rPr>
      </w:pPr>
      <w:hyperlink r:id="rId21" w:history="1">
        <w:r w:rsidR="009A1A78">
          <w:rPr>
            <w:rStyle w:val="Hyperlink"/>
            <w:rFonts w:ascii="Segoe UI" w:eastAsiaTheme="majorEastAsia" w:hAnsi="Segoe UI" w:cs="Segoe UI"/>
            <w:color w:val="4078C0"/>
          </w:rPr>
          <w:t>Firefox Extension Development</w:t>
        </w:r>
      </w:hyperlink>
    </w:p>
    <w:p w14:paraId="427AAC26" w14:textId="77777777" w:rsidR="009A1A78" w:rsidRDefault="009A1A78" w:rsidP="009A1A78">
      <w:pPr>
        <w:pStyle w:val="Heading4"/>
      </w:pPr>
      <w:r>
        <w:t>Web Annotation</w:t>
      </w:r>
    </w:p>
    <w:p w14:paraId="772AF7E8" w14:textId="77777777" w:rsidR="009A1A78" w:rsidRDefault="00AC2C51" w:rsidP="009A1A78">
      <w:pPr>
        <w:pStyle w:val="NormalWeb"/>
        <w:shd w:val="clear" w:color="auto" w:fill="FFFFFF"/>
        <w:spacing w:before="0" w:beforeAutospacing="0" w:after="240" w:afterAutospacing="0"/>
        <w:rPr>
          <w:rFonts w:ascii="Segoe UI" w:hAnsi="Segoe UI" w:cs="Segoe UI"/>
          <w:color w:val="333333"/>
        </w:rPr>
      </w:pPr>
      <w:hyperlink r:id="rId22" w:history="1">
        <w:r w:rsidR="009A1A78">
          <w:rPr>
            <w:rStyle w:val="Hyperlink"/>
            <w:rFonts w:ascii="Segoe UI" w:eastAsiaTheme="majorEastAsia" w:hAnsi="Segoe UI" w:cs="Segoe UI"/>
            <w:color w:val="4078C0"/>
          </w:rPr>
          <w:t>Wiki-Web Annotation</w:t>
        </w:r>
      </w:hyperlink>
    </w:p>
    <w:p w14:paraId="467571C6" w14:textId="77777777" w:rsidR="009A1A78" w:rsidRDefault="009A1A78" w:rsidP="009A1A78">
      <w:pPr>
        <w:pStyle w:val="Heading4"/>
      </w:pPr>
      <w:r>
        <w:t>W3C Annotation Standards</w:t>
      </w:r>
    </w:p>
    <w:p w14:paraId="229A8163" w14:textId="77777777" w:rsidR="009A1A78" w:rsidRDefault="00AC2C51" w:rsidP="009A1A78">
      <w:pPr>
        <w:pStyle w:val="NormalWeb"/>
        <w:shd w:val="clear" w:color="auto" w:fill="FFFFFF"/>
        <w:spacing w:before="0" w:beforeAutospacing="0" w:after="240" w:afterAutospacing="0"/>
        <w:rPr>
          <w:rFonts w:ascii="Segoe UI" w:hAnsi="Segoe UI" w:cs="Segoe UI"/>
          <w:color w:val="333333"/>
        </w:rPr>
      </w:pPr>
      <w:hyperlink r:id="rId23" w:history="1">
        <w:r w:rsidR="009A1A78">
          <w:rPr>
            <w:rStyle w:val="Hyperlink"/>
            <w:rFonts w:ascii="Segoe UI" w:eastAsiaTheme="majorEastAsia" w:hAnsi="Segoe UI" w:cs="Segoe UI"/>
            <w:color w:val="4078C0"/>
          </w:rPr>
          <w:t>Web Annotation Data Model</w:t>
        </w:r>
      </w:hyperlink>
    </w:p>
    <w:p w14:paraId="1C627F3F" w14:textId="77777777" w:rsidR="009A1A78" w:rsidRDefault="00AC2C51" w:rsidP="009A1A78">
      <w:pPr>
        <w:pStyle w:val="NormalWeb"/>
        <w:shd w:val="clear" w:color="auto" w:fill="FFFFFF"/>
        <w:spacing w:before="0" w:beforeAutospacing="0"/>
        <w:rPr>
          <w:rFonts w:ascii="Segoe UI" w:hAnsi="Segoe UI" w:cs="Segoe UI"/>
          <w:color w:val="333333"/>
        </w:rPr>
      </w:pPr>
      <w:hyperlink r:id="rId24" w:history="1">
        <w:r w:rsidR="009A1A78">
          <w:rPr>
            <w:rStyle w:val="Hyperlink"/>
            <w:rFonts w:ascii="Segoe UI" w:eastAsiaTheme="majorEastAsia" w:hAnsi="Segoe UI" w:cs="Segoe UI"/>
            <w:color w:val="4078C0"/>
          </w:rPr>
          <w:t>Web Annotation Protocol</w:t>
        </w:r>
      </w:hyperlink>
    </w:p>
    <w:p w14:paraId="09B843EB" w14:textId="77777777" w:rsidR="000B3BD9" w:rsidRDefault="000B3BD9" w:rsidP="009A1A78">
      <w:pPr>
        <w:pStyle w:val="NormalWeb"/>
        <w:shd w:val="clear" w:color="auto" w:fill="FFFFFF"/>
        <w:spacing w:before="0" w:beforeAutospacing="0"/>
        <w:rPr>
          <w:rFonts w:ascii="Segoe UI" w:hAnsi="Segoe UI" w:cs="Segoe UI"/>
          <w:color w:val="333333"/>
        </w:rPr>
      </w:pPr>
    </w:p>
    <w:p w14:paraId="3DE8C32B" w14:textId="77777777" w:rsidR="00E17B9A" w:rsidRDefault="00E17B9A">
      <w:pPr>
        <w:spacing w:line="276" w:lineRule="auto"/>
        <w:rPr>
          <w:rFonts w:ascii="Segoe UI" w:hAnsi="Segoe UI" w:cs="Segoe UI"/>
          <w:color w:val="333333"/>
        </w:rPr>
      </w:pPr>
      <w:r>
        <w:rPr>
          <w:rFonts w:ascii="Segoe UI" w:hAnsi="Segoe UI" w:cs="Segoe UI"/>
          <w:color w:val="333333"/>
        </w:rPr>
        <w:br w:type="page"/>
      </w:r>
    </w:p>
    <w:p w14:paraId="189192A6" w14:textId="606523C4" w:rsidR="00314407" w:rsidRDefault="00314407" w:rsidP="00314407">
      <w:pPr>
        <w:pStyle w:val="Heading1"/>
      </w:pPr>
      <w:bookmarkStart w:id="7" w:name="_Toc470468582"/>
      <w:r>
        <w:lastRenderedPageBreak/>
        <w:t>SCOPE OF THE DEVELOPMENT</w:t>
      </w:r>
      <w:bookmarkEnd w:id="7"/>
    </w:p>
    <w:p w14:paraId="2319EF72" w14:textId="77777777" w:rsidR="00314407" w:rsidRPr="00314407" w:rsidRDefault="00314407" w:rsidP="00314407"/>
    <w:p w14:paraId="2374F334" w14:textId="41395086" w:rsidR="00314407" w:rsidRPr="00314407" w:rsidRDefault="00314407" w:rsidP="00314407">
      <w:pPr>
        <w:shd w:val="clear" w:color="auto" w:fill="FFFFFF"/>
        <w:spacing w:after="240"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 xml:space="preserve">This software project is to develop a web application </w:t>
      </w:r>
      <w:r w:rsidR="00997859" w:rsidRPr="00314407">
        <w:rPr>
          <w:rFonts w:ascii="Segoe UI" w:eastAsia="Times New Roman" w:hAnsi="Segoe UI" w:cs="Segoe UI"/>
          <w:color w:val="333333"/>
          <w:sz w:val="24"/>
          <w:szCs w:val="24"/>
        </w:rPr>
        <w:t>for</w:t>
      </w:r>
      <w:r w:rsidRPr="00314407">
        <w:rPr>
          <w:rFonts w:ascii="Segoe UI" w:eastAsia="Times New Roman" w:hAnsi="Segoe UI" w:cs="Segoe UI"/>
          <w:color w:val="333333"/>
          <w:sz w:val="24"/>
          <w:szCs w:val="24"/>
        </w:rPr>
        <w:t xml:space="preserve"> the ability to add meta information on web content. Requirements of the project can be </w:t>
      </w:r>
      <w:r w:rsidR="00997859" w:rsidRPr="00314407">
        <w:rPr>
          <w:rFonts w:ascii="Segoe UI" w:eastAsia="Times New Roman" w:hAnsi="Segoe UI" w:cs="Segoe UI"/>
          <w:color w:val="333333"/>
          <w:sz w:val="24"/>
          <w:szCs w:val="24"/>
        </w:rPr>
        <w:t>summarized</w:t>
      </w:r>
      <w:r w:rsidRPr="00314407">
        <w:rPr>
          <w:rFonts w:ascii="Segoe UI" w:eastAsia="Times New Roman" w:hAnsi="Segoe UI" w:cs="Segoe UI"/>
          <w:color w:val="333333"/>
          <w:sz w:val="24"/>
          <w:szCs w:val="24"/>
        </w:rPr>
        <w:t xml:space="preserve"> at the following statements:</w:t>
      </w:r>
    </w:p>
    <w:p w14:paraId="58A2E61C" w14:textId="77777777" w:rsidR="00314407" w:rsidRPr="00314407" w:rsidRDefault="00314407" w:rsidP="00314407">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 user will be able to create an account.</w:t>
      </w:r>
    </w:p>
    <w:p w14:paraId="7C62A04D" w14:textId="77777777" w:rsidR="00314407" w:rsidRP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 user will be able to activate his account after creation.</w:t>
      </w:r>
    </w:p>
    <w:p w14:paraId="6EACABE5" w14:textId="77777777" w:rsidR="00314407" w:rsidRP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An authenticated user will be able to create a text annotation.</w:t>
      </w:r>
    </w:p>
    <w:p w14:paraId="714B6F31" w14:textId="77777777" w:rsidR="00314407" w:rsidRP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An authenticated user will be able to create an image annotation.</w:t>
      </w:r>
    </w:p>
    <w:p w14:paraId="75F5A681" w14:textId="77777777" w:rsidR="00314407" w:rsidRP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An authenticated user will be able to edit his/her annotations after creation.</w:t>
      </w:r>
    </w:p>
    <w:p w14:paraId="6C019EDE" w14:textId="77777777" w:rsidR="00314407" w:rsidRP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 user will be able to delete his/her annotations.</w:t>
      </w:r>
    </w:p>
    <w:p w14:paraId="15389C2B" w14:textId="12531AA0" w:rsidR="00314407" w:rsidRDefault="00314407" w:rsidP="00314407">
      <w:pPr>
        <w:numPr>
          <w:ilvl w:val="0"/>
          <w:numId w:val="6"/>
        </w:numPr>
        <w:shd w:val="clear" w:color="auto" w:fill="FFFFFF"/>
        <w:spacing w:before="60" w:after="100" w:afterAutospacing="1" w:line="240" w:lineRule="auto"/>
        <w:rPr>
          <w:rFonts w:ascii="Segoe UI" w:eastAsia="Times New Roman" w:hAnsi="Segoe UI" w:cs="Segoe UI"/>
          <w:color w:val="333333"/>
          <w:sz w:val="24"/>
          <w:szCs w:val="24"/>
        </w:rPr>
      </w:pPr>
      <w:r w:rsidRPr="00314407">
        <w:rPr>
          <w:rFonts w:ascii="Segoe UI" w:eastAsia="Times New Roman" w:hAnsi="Segoe UI" w:cs="Segoe UI"/>
          <w:color w:val="333333"/>
          <w:sz w:val="24"/>
          <w:szCs w:val="24"/>
        </w:rPr>
        <w:t>A user will be able to list all the annotations created on the web content.</w:t>
      </w:r>
    </w:p>
    <w:p w14:paraId="19311F74" w14:textId="3C39ED75" w:rsidR="00CC4F25" w:rsidRDefault="00CC4F25" w:rsidP="00CC4F25">
      <w:pPr>
        <w:shd w:val="clear" w:color="auto" w:fill="FFFFFF"/>
        <w:spacing w:before="60" w:after="100" w:afterAutospacing="1" w:line="240" w:lineRule="auto"/>
        <w:rPr>
          <w:rFonts w:ascii="Segoe UI" w:eastAsia="Times New Roman" w:hAnsi="Segoe UI" w:cs="Segoe UI"/>
          <w:color w:val="333333"/>
          <w:sz w:val="24"/>
          <w:szCs w:val="24"/>
        </w:rPr>
      </w:pPr>
    </w:p>
    <w:p w14:paraId="15576EAF" w14:textId="6BEB305A" w:rsidR="00CC4F25" w:rsidRDefault="00CC4F25">
      <w:pPr>
        <w:spacing w:line="276" w:lineRule="auto"/>
        <w:rPr>
          <w:rFonts w:ascii="Segoe UI" w:eastAsia="Times New Roman" w:hAnsi="Segoe UI" w:cs="Segoe UI"/>
          <w:color w:val="333333"/>
          <w:sz w:val="24"/>
          <w:szCs w:val="24"/>
        </w:rPr>
      </w:pPr>
      <w:r>
        <w:rPr>
          <w:rFonts w:ascii="Segoe UI" w:eastAsia="Times New Roman" w:hAnsi="Segoe UI" w:cs="Segoe UI"/>
          <w:color w:val="333333"/>
          <w:sz w:val="24"/>
          <w:szCs w:val="24"/>
        </w:rPr>
        <w:br w:type="page"/>
      </w:r>
    </w:p>
    <w:p w14:paraId="38AAD7B2" w14:textId="4768E47A" w:rsidR="00CC4F25" w:rsidRDefault="00CC4F25" w:rsidP="00CC4F25">
      <w:pPr>
        <w:pStyle w:val="Heading1"/>
      </w:pPr>
      <w:bookmarkStart w:id="8" w:name="_Toc470468583"/>
      <w:r>
        <w:lastRenderedPageBreak/>
        <w:t>SYSTEM ARCHITECTURE DESCRIPTION</w:t>
      </w:r>
      <w:bookmarkEnd w:id="8"/>
    </w:p>
    <w:p w14:paraId="1E11FBEE" w14:textId="77777777" w:rsidR="00CC4F25" w:rsidRDefault="00CC4F25" w:rsidP="00CC4F25">
      <w:pPr>
        <w:shd w:val="clear" w:color="auto" w:fill="FFFFFF"/>
        <w:spacing w:before="60" w:after="100" w:afterAutospacing="1" w:line="240" w:lineRule="auto"/>
        <w:rPr>
          <w:rFonts w:ascii="Segoe UI" w:eastAsia="Times New Roman" w:hAnsi="Segoe UI" w:cs="Segoe UI"/>
          <w:color w:val="333333"/>
          <w:sz w:val="24"/>
          <w:szCs w:val="24"/>
        </w:rPr>
      </w:pPr>
    </w:p>
    <w:p w14:paraId="492B6771" w14:textId="39A3B165" w:rsidR="00314407" w:rsidRDefault="00124FF8" w:rsidP="00314407">
      <w:pPr>
        <w:shd w:val="clear" w:color="auto" w:fill="FFFFFF"/>
        <w:spacing w:before="60" w:after="100" w:afterAutospacing="1" w:line="240" w:lineRule="auto"/>
        <w:rPr>
          <w:rFonts w:ascii="Segoe UI" w:eastAsia="Times New Roman" w:hAnsi="Segoe UI" w:cs="Segoe UI"/>
          <w:color w:val="333333"/>
          <w:sz w:val="24"/>
          <w:szCs w:val="24"/>
        </w:rPr>
      </w:pPr>
      <w:r w:rsidRPr="00124FF8">
        <w:rPr>
          <w:rFonts w:ascii="Segoe UI" w:eastAsia="Times New Roman" w:hAnsi="Segoe UI" w:cs="Segoe UI"/>
          <w:color w:val="333333"/>
          <w:sz w:val="24"/>
          <w:szCs w:val="24"/>
        </w:rPr>
        <w:t>System architecture schema is below:</w:t>
      </w:r>
    </w:p>
    <w:p w14:paraId="57D933CD" w14:textId="0E06D065" w:rsidR="00124FF8" w:rsidRDefault="00124FF8" w:rsidP="00314407">
      <w:pPr>
        <w:shd w:val="clear" w:color="auto" w:fill="FFFFFF"/>
        <w:spacing w:before="60" w:after="100" w:afterAutospacing="1" w:line="240" w:lineRule="auto"/>
        <w:rPr>
          <w:rFonts w:ascii="Segoe UI" w:eastAsia="Times New Roman" w:hAnsi="Segoe UI" w:cs="Segoe UI"/>
          <w:color w:val="333333"/>
          <w:sz w:val="24"/>
          <w:szCs w:val="24"/>
        </w:rPr>
      </w:pPr>
    </w:p>
    <w:p w14:paraId="367574B4" w14:textId="48165A6F" w:rsidR="00124FF8" w:rsidRDefault="00124FF8" w:rsidP="00314407">
      <w:pPr>
        <w:shd w:val="clear" w:color="auto" w:fill="FFFFFF"/>
        <w:spacing w:before="60" w:after="100" w:afterAutospacing="1" w:line="240" w:lineRule="auto"/>
        <w:rPr>
          <w:rFonts w:ascii="Segoe UI" w:eastAsia="Times New Roman" w:hAnsi="Segoe UI" w:cs="Segoe UI"/>
          <w:color w:val="333333"/>
          <w:sz w:val="24"/>
          <w:szCs w:val="24"/>
        </w:rPr>
      </w:pPr>
      <w:r>
        <w:rPr>
          <w:rFonts w:ascii="Segoe UI" w:eastAsia="Times New Roman" w:hAnsi="Segoe UI" w:cs="Segoe UI"/>
          <w:noProof/>
          <w:color w:val="333333"/>
          <w:sz w:val="24"/>
          <w:szCs w:val="24"/>
        </w:rPr>
        <w:drawing>
          <wp:inline distT="0" distB="0" distL="0" distR="0" wp14:anchorId="1C982FD0" wp14:editId="6B03C928">
            <wp:extent cx="6400800" cy="448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c964d6-cac9-11e6-9afc-630df5d1abac.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484370"/>
                    </a:xfrm>
                    <a:prstGeom prst="rect">
                      <a:avLst/>
                    </a:prstGeom>
                  </pic:spPr>
                </pic:pic>
              </a:graphicData>
            </a:graphic>
          </wp:inline>
        </w:drawing>
      </w:r>
    </w:p>
    <w:p w14:paraId="1F1F9710" w14:textId="77777777" w:rsidR="00314407" w:rsidRPr="00314407" w:rsidRDefault="00314407" w:rsidP="00314407">
      <w:pPr>
        <w:shd w:val="clear" w:color="auto" w:fill="FFFFFF"/>
        <w:spacing w:before="60" w:after="100" w:afterAutospacing="1" w:line="240" w:lineRule="auto"/>
        <w:rPr>
          <w:rFonts w:ascii="Segoe UI" w:eastAsia="Times New Roman" w:hAnsi="Segoe UI" w:cs="Segoe UI"/>
          <w:color w:val="333333"/>
          <w:sz w:val="24"/>
          <w:szCs w:val="24"/>
        </w:rPr>
      </w:pPr>
    </w:p>
    <w:p w14:paraId="11D8D0F6" w14:textId="5EF282D2" w:rsidR="00EB3B8A" w:rsidRDefault="00EB3B8A">
      <w:pPr>
        <w:spacing w:line="276" w:lineRule="auto"/>
        <w:rPr>
          <w:rFonts w:ascii="Segoe UI" w:hAnsi="Segoe UI" w:cs="Segoe UI"/>
          <w:color w:val="333333"/>
        </w:rPr>
      </w:pPr>
      <w:r>
        <w:rPr>
          <w:rFonts w:ascii="Segoe UI" w:hAnsi="Segoe UI" w:cs="Segoe UI"/>
          <w:color w:val="333333"/>
        </w:rPr>
        <w:br w:type="page"/>
      </w:r>
    </w:p>
    <w:p w14:paraId="42F036EC" w14:textId="77777777" w:rsidR="000B3BD9" w:rsidRDefault="002E0F6F" w:rsidP="002E0F6F">
      <w:pPr>
        <w:pStyle w:val="Heading1"/>
      </w:pPr>
      <w:bookmarkStart w:id="9" w:name="_Toc470468584"/>
      <w:r>
        <w:lastRenderedPageBreak/>
        <w:t>MOCKUPS</w:t>
      </w:r>
      <w:bookmarkEnd w:id="9"/>
    </w:p>
    <w:p w14:paraId="1477DF2B" w14:textId="77777777" w:rsidR="002E0F6F" w:rsidRDefault="002E0F6F" w:rsidP="002E0F6F">
      <w:pPr>
        <w:pStyle w:val="Heading2"/>
      </w:pPr>
      <w:bookmarkStart w:id="10" w:name="_Toc470468585"/>
      <w:r>
        <w:t xml:space="preserve">Annotation </w:t>
      </w:r>
      <w:r w:rsidR="00AD3B6F">
        <w:t>T</w:t>
      </w:r>
      <w:r>
        <w:t>ool</w:t>
      </w:r>
      <w:bookmarkEnd w:id="10"/>
    </w:p>
    <w:p w14:paraId="55B92985" w14:textId="77777777" w:rsidR="002E0F6F" w:rsidRPr="002E0F6F" w:rsidRDefault="002E0F6F" w:rsidP="002E0F6F"/>
    <w:p w14:paraId="3B7AB64C"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application will be located in the upper corner of the browser. By clicking it, the user is required to enter his username and password for the first time, or sign up. Then the application will hold the log in information.</w:t>
      </w:r>
      <w:r>
        <w:rPr>
          <w:rFonts w:ascii="Segoe UI" w:hAnsi="Segoe UI" w:cs="Segoe UI"/>
          <w:noProof/>
          <w:color w:val="333333"/>
        </w:rPr>
        <w:drawing>
          <wp:inline distT="0" distB="0" distL="0" distR="0" wp14:anchorId="3878EDE9" wp14:editId="124BDCAA">
            <wp:extent cx="7283197" cy="4551998"/>
            <wp:effectExtent l="0" t="0" r="0" b="0"/>
            <wp:docPr id="24" name="Picture 24" descr="https://github.com/bogaziciswe/b.w.a.t/raw/master/mockupFiles/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ogaziciswe/b.w.a.t/raw/master/mockupFiles/mocku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93902" cy="4558688"/>
                    </a:xfrm>
                    <a:prstGeom prst="rect">
                      <a:avLst/>
                    </a:prstGeom>
                    <a:noFill/>
                    <a:ln>
                      <a:noFill/>
                    </a:ln>
                  </pic:spPr>
                </pic:pic>
              </a:graphicData>
            </a:graphic>
          </wp:inline>
        </w:drawing>
      </w:r>
    </w:p>
    <w:p w14:paraId="6DB0596C" w14:textId="77777777" w:rsidR="00AD3B6F" w:rsidRDefault="002E0F6F" w:rsidP="002E0F6F">
      <w:pPr>
        <w:pStyle w:val="Heading2"/>
      </w:pPr>
      <w:bookmarkStart w:id="11" w:name="_Toc470468586"/>
      <w:r>
        <w:lastRenderedPageBreak/>
        <w:t xml:space="preserve">Login </w:t>
      </w:r>
      <w:r w:rsidR="00AD3B6F">
        <w:t>S</w:t>
      </w:r>
      <w:r>
        <w:t>creen</w:t>
      </w:r>
      <w:bookmarkEnd w:id="11"/>
    </w:p>
    <w:p w14:paraId="21637FF1" w14:textId="77777777" w:rsidR="00AD3B6F" w:rsidRDefault="00AD3B6F" w:rsidP="002E0F6F">
      <w:pPr>
        <w:pStyle w:val="Heading2"/>
      </w:pPr>
    </w:p>
    <w:p w14:paraId="01301633" w14:textId="77777777" w:rsidR="00AD3B6F" w:rsidRDefault="00AD3B6F" w:rsidP="002E0F6F">
      <w:pPr>
        <w:pStyle w:val="Heading2"/>
      </w:pPr>
    </w:p>
    <w:p w14:paraId="2CD0473E" w14:textId="77777777" w:rsidR="00AD3B6F" w:rsidRDefault="00AD3B6F" w:rsidP="002E0F6F">
      <w:pPr>
        <w:pStyle w:val="Heading2"/>
      </w:pPr>
    </w:p>
    <w:p w14:paraId="4D49EF83" w14:textId="77777777" w:rsidR="002E0F6F" w:rsidRDefault="002E0F6F" w:rsidP="002E0F6F">
      <w:pPr>
        <w:pStyle w:val="Heading2"/>
        <w:rPr>
          <w:rFonts w:ascii="Segoe UI" w:hAnsi="Segoe UI" w:cs="Segoe UI"/>
          <w:color w:val="333333"/>
          <w:sz w:val="24"/>
          <w:szCs w:val="24"/>
        </w:rPr>
      </w:pPr>
      <w:bookmarkStart w:id="12" w:name="_Toc470467781"/>
      <w:bookmarkStart w:id="13" w:name="_Toc470467874"/>
      <w:bookmarkStart w:id="14" w:name="_Toc470468587"/>
      <w:r>
        <w:rPr>
          <w:rFonts w:ascii="Segoe UI" w:hAnsi="Segoe UI" w:cs="Segoe UI"/>
          <w:noProof/>
          <w:color w:val="333333"/>
        </w:rPr>
        <w:drawing>
          <wp:inline distT="0" distB="0" distL="0" distR="0" wp14:anchorId="035D1125" wp14:editId="24677270">
            <wp:extent cx="7092697" cy="4432935"/>
            <wp:effectExtent l="0" t="0" r="0" b="0"/>
            <wp:docPr id="23" name="Picture 23" descr="https://github.com/bogaziciswe/b.w.a.t/raw/master/mockupFiles/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bogaziciswe/b.w.a.t/raw/master/mockupFiles/mocku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01754" cy="4438596"/>
                    </a:xfrm>
                    <a:prstGeom prst="rect">
                      <a:avLst/>
                    </a:prstGeom>
                    <a:noFill/>
                    <a:ln>
                      <a:noFill/>
                    </a:ln>
                  </pic:spPr>
                </pic:pic>
              </a:graphicData>
            </a:graphic>
          </wp:inline>
        </w:drawing>
      </w:r>
      <w:bookmarkEnd w:id="12"/>
      <w:bookmarkEnd w:id="13"/>
      <w:bookmarkEnd w:id="14"/>
    </w:p>
    <w:p w14:paraId="28765FB4" w14:textId="77777777" w:rsidR="002E0F6F" w:rsidRDefault="002E0F6F">
      <w:pPr>
        <w:spacing w:line="276" w:lineRule="auto"/>
        <w:rPr>
          <w:rFonts w:ascii="Segoe UI" w:eastAsiaTheme="majorEastAsia" w:hAnsi="Segoe UI" w:cs="Segoe UI"/>
          <w:b/>
          <w:bCs/>
          <w:caps/>
          <w:color w:val="333333"/>
          <w:sz w:val="30"/>
          <w:szCs w:val="30"/>
        </w:rPr>
      </w:pPr>
      <w:r>
        <w:rPr>
          <w:rFonts w:ascii="Segoe UI" w:hAnsi="Segoe UI" w:cs="Segoe UI"/>
          <w:color w:val="333333"/>
          <w:sz w:val="30"/>
          <w:szCs w:val="30"/>
        </w:rPr>
        <w:br w:type="page"/>
      </w:r>
    </w:p>
    <w:p w14:paraId="604235C9" w14:textId="77777777" w:rsidR="002E0F6F" w:rsidRDefault="00AD3B6F" w:rsidP="002E0F6F">
      <w:pPr>
        <w:pStyle w:val="Heading2"/>
      </w:pPr>
      <w:bookmarkStart w:id="15" w:name="_Toc470468588"/>
      <w:r>
        <w:lastRenderedPageBreak/>
        <w:t>Adding T</w:t>
      </w:r>
      <w:r w:rsidR="002E0F6F">
        <w:t xml:space="preserve">extual </w:t>
      </w:r>
      <w:r>
        <w:t>A</w:t>
      </w:r>
      <w:r w:rsidR="002E0F6F">
        <w:t>nnotations</w:t>
      </w:r>
      <w:bookmarkEnd w:id="15"/>
    </w:p>
    <w:p w14:paraId="67163F1A" w14:textId="77777777" w:rsidR="002E0F6F" w:rsidRDefault="002E0F6F" w:rsidP="002E0F6F"/>
    <w:p w14:paraId="5B7FB58A" w14:textId="77777777" w:rsidR="002E0F6F" w:rsidRDefault="002E0F6F" w:rsidP="002E0F6F"/>
    <w:p w14:paraId="4D645AF4" w14:textId="77777777" w:rsidR="002E0F6F" w:rsidRDefault="002E0F6F" w:rsidP="002E0F6F"/>
    <w:p w14:paraId="1E022B18" w14:textId="77777777" w:rsidR="002E0F6F" w:rsidRDefault="002E0F6F" w:rsidP="002E0F6F"/>
    <w:p w14:paraId="543BF323" w14:textId="77777777" w:rsidR="002E0F6F" w:rsidRDefault="002E0F6F" w:rsidP="002E0F6F"/>
    <w:p w14:paraId="1AEB6121" w14:textId="77777777" w:rsidR="002E0F6F" w:rsidRDefault="002E0F6F" w:rsidP="002E0F6F"/>
    <w:p w14:paraId="52F9F98B" w14:textId="77777777" w:rsidR="002E0F6F" w:rsidRPr="002E0F6F" w:rsidRDefault="002E0F6F" w:rsidP="002E0F6F"/>
    <w:p w14:paraId="5AE71912"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F9DFCCB" wp14:editId="5AF7C3DF">
            <wp:extent cx="6369050" cy="3822829"/>
            <wp:effectExtent l="0" t="0" r="0" b="6350"/>
            <wp:docPr id="22" name="Picture 22" descr="https://github.com/bogaziciswe/b.w.a.t/raw/master/mockupFiles/mock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ogaziciswe/b.w.a.t/raw/master/mockupFiles/mock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7069" cy="3827642"/>
                    </a:xfrm>
                    <a:prstGeom prst="rect">
                      <a:avLst/>
                    </a:prstGeom>
                    <a:noFill/>
                    <a:ln>
                      <a:noFill/>
                    </a:ln>
                  </pic:spPr>
                </pic:pic>
              </a:graphicData>
            </a:graphic>
          </wp:inline>
        </w:drawing>
      </w:r>
    </w:p>
    <w:p w14:paraId="6EB99DA1"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61E11E60" w14:textId="77777777" w:rsidR="002E0F6F" w:rsidRDefault="002E0F6F" w:rsidP="002E0F6F">
      <w:pPr>
        <w:pStyle w:val="Heading2"/>
      </w:pPr>
      <w:bookmarkStart w:id="16" w:name="_Toc470468589"/>
      <w:r>
        <w:lastRenderedPageBreak/>
        <w:t xml:space="preserve">Adding </w:t>
      </w:r>
      <w:r w:rsidR="00AD3B6F">
        <w:t>A</w:t>
      </w:r>
      <w:r>
        <w:t xml:space="preserve">nnotation to </w:t>
      </w:r>
      <w:r w:rsidR="00AD3B6F">
        <w:t>G</w:t>
      </w:r>
      <w:r>
        <w:t xml:space="preserve">raphical </w:t>
      </w:r>
      <w:r w:rsidR="00AD3B6F">
        <w:t>M</w:t>
      </w:r>
      <w:r>
        <w:t>edia</w:t>
      </w:r>
      <w:bookmarkEnd w:id="16"/>
    </w:p>
    <w:p w14:paraId="14573081" w14:textId="77777777" w:rsidR="002E0F6F" w:rsidRDefault="002E0F6F" w:rsidP="002E0F6F"/>
    <w:p w14:paraId="6FEC805B" w14:textId="77777777" w:rsidR="002E0F6F" w:rsidRDefault="002E0F6F" w:rsidP="002E0F6F"/>
    <w:p w14:paraId="5F050570" w14:textId="77777777" w:rsidR="002E0F6F" w:rsidRPr="002E0F6F" w:rsidRDefault="002E0F6F" w:rsidP="002E0F6F"/>
    <w:p w14:paraId="5EAE868F" w14:textId="77777777" w:rsidR="002E0F6F" w:rsidRDefault="002E0F6F" w:rsidP="002E0F6F"/>
    <w:p w14:paraId="686CF2DD" w14:textId="77777777" w:rsidR="002E0F6F" w:rsidRPr="002E0F6F" w:rsidRDefault="002E0F6F" w:rsidP="002E0F6F"/>
    <w:p w14:paraId="36ADFD19"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E2230D4" wp14:editId="30B827A8">
            <wp:extent cx="7193280" cy="4495800"/>
            <wp:effectExtent l="0" t="0" r="0" b="0"/>
            <wp:docPr id="21" name="Picture 21" descr="https://github.com/bogaziciswe/b.w.a.t/raw/master/mockupFiles/mock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bogaziciswe/b.w.a.t/raw/master/mockupFiles/mockup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96685" cy="4497928"/>
                    </a:xfrm>
                    <a:prstGeom prst="rect">
                      <a:avLst/>
                    </a:prstGeom>
                    <a:noFill/>
                    <a:ln>
                      <a:noFill/>
                    </a:ln>
                  </pic:spPr>
                </pic:pic>
              </a:graphicData>
            </a:graphic>
          </wp:inline>
        </w:drawing>
      </w:r>
    </w:p>
    <w:p w14:paraId="4BD388BD"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0D31A0A4" w14:textId="77777777" w:rsidR="002E0F6F" w:rsidRDefault="002E0F6F" w:rsidP="002E0F6F">
      <w:pPr>
        <w:pStyle w:val="Heading2"/>
      </w:pPr>
      <w:bookmarkStart w:id="17" w:name="_Toc470468590"/>
      <w:r>
        <w:lastRenderedPageBreak/>
        <w:t xml:space="preserve">Registration </w:t>
      </w:r>
      <w:r w:rsidR="00AD3B6F">
        <w:t>P</w:t>
      </w:r>
      <w:r>
        <w:t>age</w:t>
      </w:r>
      <w:bookmarkEnd w:id="17"/>
    </w:p>
    <w:p w14:paraId="43EC6F39" w14:textId="77777777" w:rsidR="002E0F6F" w:rsidRDefault="002E0F6F" w:rsidP="002E0F6F"/>
    <w:p w14:paraId="6073A7A9" w14:textId="77777777" w:rsidR="002E0F6F" w:rsidRDefault="002E0F6F" w:rsidP="002E0F6F"/>
    <w:p w14:paraId="4FF3E2F3" w14:textId="77777777" w:rsidR="002E0F6F" w:rsidRDefault="002E0F6F" w:rsidP="002E0F6F"/>
    <w:p w14:paraId="5A5654F9" w14:textId="77777777" w:rsidR="002E0F6F" w:rsidRDefault="002E0F6F" w:rsidP="002E0F6F"/>
    <w:p w14:paraId="3D06C659" w14:textId="77777777" w:rsidR="002E0F6F" w:rsidRDefault="002E0F6F" w:rsidP="002E0F6F"/>
    <w:p w14:paraId="47F421C4" w14:textId="77777777" w:rsidR="002E0F6F" w:rsidRDefault="002E0F6F" w:rsidP="002E0F6F"/>
    <w:p w14:paraId="7BC04972" w14:textId="77777777" w:rsidR="002E0F6F" w:rsidRPr="002E0F6F" w:rsidRDefault="002E0F6F" w:rsidP="002E0F6F"/>
    <w:p w14:paraId="1ACE942D"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3D62E93" wp14:editId="6AC58F5F">
            <wp:extent cx="6450406" cy="3790950"/>
            <wp:effectExtent l="0" t="0" r="7620" b="0"/>
            <wp:docPr id="20" name="Picture 20" descr="https://github.com/bogaziciswe/b.w.a.t/raw/master/mockupFiles/mocku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ogaziciswe/b.w.a.t/raw/master/mockupFiles/mockupReg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867" cy="3797686"/>
                    </a:xfrm>
                    <a:prstGeom prst="rect">
                      <a:avLst/>
                    </a:prstGeom>
                    <a:noFill/>
                    <a:ln>
                      <a:noFill/>
                    </a:ln>
                  </pic:spPr>
                </pic:pic>
              </a:graphicData>
            </a:graphic>
          </wp:inline>
        </w:drawing>
      </w:r>
    </w:p>
    <w:p w14:paraId="02173C45"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506FE634" w14:textId="77777777" w:rsidR="002E0F6F" w:rsidRDefault="002E0F6F" w:rsidP="002E0F6F">
      <w:pPr>
        <w:pStyle w:val="Heading2"/>
      </w:pPr>
      <w:bookmarkStart w:id="18" w:name="_Toc470468591"/>
      <w:r>
        <w:lastRenderedPageBreak/>
        <w:t>Admin</w:t>
      </w:r>
      <w:r w:rsidR="00AD3B6F">
        <w:t>istration Page</w:t>
      </w:r>
      <w:bookmarkEnd w:id="18"/>
    </w:p>
    <w:p w14:paraId="6FDF2923" w14:textId="77777777" w:rsidR="002E0F6F" w:rsidRDefault="002E0F6F" w:rsidP="002E0F6F"/>
    <w:p w14:paraId="5F3A2929" w14:textId="77777777" w:rsidR="002E0F6F" w:rsidRDefault="002E0F6F" w:rsidP="002E0F6F"/>
    <w:p w14:paraId="5549F710" w14:textId="77777777" w:rsidR="002E0F6F" w:rsidRDefault="002E0F6F" w:rsidP="002E0F6F"/>
    <w:p w14:paraId="1198139B" w14:textId="77777777" w:rsidR="002E0F6F" w:rsidRDefault="002E0F6F" w:rsidP="002E0F6F"/>
    <w:p w14:paraId="1234DF47" w14:textId="77777777" w:rsidR="002E0F6F" w:rsidRDefault="002E0F6F" w:rsidP="002E0F6F"/>
    <w:p w14:paraId="11666297" w14:textId="77777777" w:rsidR="002E0F6F" w:rsidRDefault="002E0F6F" w:rsidP="002E0F6F"/>
    <w:p w14:paraId="1FE0EC63" w14:textId="77777777" w:rsidR="002E0F6F" w:rsidRPr="002E0F6F" w:rsidRDefault="002E0F6F" w:rsidP="002E0F6F"/>
    <w:p w14:paraId="12D947EB" w14:textId="77777777" w:rsidR="002E0F6F" w:rsidRDefault="002E0F6F" w:rsidP="002E0F6F">
      <w:pPr>
        <w:pStyle w:val="NormalWeb"/>
        <w:shd w:val="clear" w:color="auto" w:fill="FFFFFF"/>
        <w:spacing w:before="0" w:beforeAutospacing="0"/>
        <w:rPr>
          <w:rFonts w:ascii="Segoe UI" w:hAnsi="Segoe UI" w:cs="Segoe UI"/>
          <w:color w:val="333333"/>
        </w:rPr>
      </w:pPr>
      <w:r>
        <w:rPr>
          <w:rFonts w:ascii="Segoe UI" w:hAnsi="Segoe UI" w:cs="Segoe UI"/>
          <w:noProof/>
          <w:color w:val="333333"/>
        </w:rPr>
        <w:drawing>
          <wp:inline distT="0" distB="0" distL="0" distR="0" wp14:anchorId="381A24C6" wp14:editId="5E01A41B">
            <wp:extent cx="6419850" cy="3799594"/>
            <wp:effectExtent l="0" t="0" r="0" b="0"/>
            <wp:docPr id="19" name="Picture 19" descr="https://github.com/bogaziciswe/b.w.a.t/raw/master/mockupFiles/mocku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bogaziciswe/b.w.a.t/raw/master/mockupFiles/mockup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3708" cy="3807796"/>
                    </a:xfrm>
                    <a:prstGeom prst="rect">
                      <a:avLst/>
                    </a:prstGeom>
                    <a:noFill/>
                    <a:ln>
                      <a:noFill/>
                    </a:ln>
                  </pic:spPr>
                </pic:pic>
              </a:graphicData>
            </a:graphic>
          </wp:inline>
        </w:drawing>
      </w:r>
    </w:p>
    <w:p w14:paraId="34A8AD75" w14:textId="77777777" w:rsidR="002E0F6F" w:rsidRDefault="002E0F6F" w:rsidP="009A1A78">
      <w:pPr>
        <w:pStyle w:val="NormalWeb"/>
        <w:shd w:val="clear" w:color="auto" w:fill="FFFFFF"/>
        <w:spacing w:before="0" w:beforeAutospacing="0"/>
        <w:rPr>
          <w:rFonts w:ascii="Segoe UI" w:hAnsi="Segoe UI" w:cs="Segoe UI"/>
          <w:color w:val="333333"/>
        </w:rPr>
      </w:pPr>
    </w:p>
    <w:p w14:paraId="461325FD" w14:textId="77777777" w:rsidR="004178E1" w:rsidRDefault="004178E1" w:rsidP="009A1A78">
      <w:r>
        <w:br w:type="page"/>
      </w:r>
    </w:p>
    <w:p w14:paraId="67A5357F" w14:textId="77777777" w:rsidR="00AD3B6F" w:rsidRPr="00AD3B6F" w:rsidRDefault="00AD3B6F" w:rsidP="00AD3B6F">
      <w:pPr>
        <w:pStyle w:val="Heading1"/>
      </w:pPr>
      <w:bookmarkStart w:id="19" w:name="_Toc470468592"/>
      <w:r w:rsidRPr="00AD3B6F">
        <w:lastRenderedPageBreak/>
        <w:t>SEQUENCE DIAGRAMS</w:t>
      </w:r>
      <w:bookmarkEnd w:id="19"/>
    </w:p>
    <w:p w14:paraId="48023A21" w14:textId="77777777" w:rsidR="00AD3B6F" w:rsidRDefault="00AD3B6F" w:rsidP="00AD3B6F">
      <w:pPr>
        <w:pStyle w:val="Heading2"/>
      </w:pPr>
      <w:bookmarkStart w:id="20" w:name="_Toc470468593"/>
      <w:r>
        <w:t>User Authentication</w:t>
      </w:r>
      <w:bookmarkEnd w:id="20"/>
    </w:p>
    <w:p w14:paraId="187CDA88"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08D86562"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70B60923"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128967D2"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3C60B08A" w14:textId="77777777"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0019A65" wp14:editId="588CCE76">
            <wp:extent cx="6385704" cy="3600450"/>
            <wp:effectExtent l="0" t="0" r="0" b="0"/>
            <wp:docPr id="27" name="Picture 27" descr="https://github.com/bogaziciswe/b.w.a.t/raw/master/diagrams/sequence/bwatAuthenticationS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ogaziciswe/b.w.a.t/raw/master/diagrams/sequence/bwatAuthenticationSqD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9175" cy="3608046"/>
                    </a:xfrm>
                    <a:prstGeom prst="rect">
                      <a:avLst/>
                    </a:prstGeom>
                    <a:noFill/>
                    <a:ln>
                      <a:noFill/>
                    </a:ln>
                  </pic:spPr>
                </pic:pic>
              </a:graphicData>
            </a:graphic>
          </wp:inline>
        </w:drawing>
      </w:r>
    </w:p>
    <w:p w14:paraId="64618263" w14:textId="77777777" w:rsidR="0078049F" w:rsidRDefault="0078049F">
      <w:pPr>
        <w:spacing w:line="276" w:lineRule="auto"/>
        <w:rPr>
          <w:rFonts w:asciiTheme="majorHAnsi" w:eastAsiaTheme="majorEastAsia" w:hAnsiTheme="majorHAnsi" w:cstheme="majorBidi"/>
          <w:b/>
          <w:bCs/>
          <w:color w:val="7A7A7A" w:themeColor="accent1"/>
          <w:sz w:val="26"/>
          <w:szCs w:val="26"/>
        </w:rPr>
      </w:pPr>
      <w:r>
        <w:br w:type="page"/>
      </w:r>
    </w:p>
    <w:p w14:paraId="0BD3EB28" w14:textId="77777777" w:rsidR="00AD3B6F" w:rsidRDefault="0078049F" w:rsidP="0078049F">
      <w:pPr>
        <w:pStyle w:val="Heading2"/>
      </w:pPr>
      <w:bookmarkStart w:id="21" w:name="_Toc470468594"/>
      <w:r>
        <w:lastRenderedPageBreak/>
        <w:t>Create Annotation Diagram</w:t>
      </w:r>
      <w:bookmarkEnd w:id="21"/>
    </w:p>
    <w:p w14:paraId="5BF1132E" w14:textId="77777777" w:rsidR="0078049F" w:rsidRDefault="0078049F" w:rsidP="0078049F"/>
    <w:p w14:paraId="4A79A7A6" w14:textId="77777777" w:rsidR="0078049F" w:rsidRDefault="0078049F" w:rsidP="0078049F"/>
    <w:p w14:paraId="38216046" w14:textId="77777777" w:rsidR="0078049F" w:rsidRDefault="0078049F" w:rsidP="0078049F"/>
    <w:p w14:paraId="73773684" w14:textId="77777777" w:rsidR="0078049F" w:rsidRDefault="0078049F" w:rsidP="0078049F"/>
    <w:p w14:paraId="3F736508" w14:textId="77777777" w:rsidR="0078049F" w:rsidRDefault="0078049F" w:rsidP="0078049F"/>
    <w:p w14:paraId="48F7C025" w14:textId="77777777" w:rsidR="0078049F" w:rsidRPr="0078049F" w:rsidRDefault="0078049F" w:rsidP="0078049F"/>
    <w:p w14:paraId="639315EB" w14:textId="77777777"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CD9606F" wp14:editId="2A554251">
            <wp:extent cx="6451892" cy="3733800"/>
            <wp:effectExtent l="0" t="0" r="6350" b="0"/>
            <wp:docPr id="26" name="Picture 26" descr="https://github.com/bogaziciswe/b.w.a.t/raw/master/diagrams/sequence/createAnnotationSe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ogaziciswe/b.w.a.t/raw/master/diagrams/sequence/createAnnotationSeqD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2375" cy="3739867"/>
                    </a:xfrm>
                    <a:prstGeom prst="rect">
                      <a:avLst/>
                    </a:prstGeom>
                    <a:noFill/>
                    <a:ln>
                      <a:noFill/>
                    </a:ln>
                  </pic:spPr>
                </pic:pic>
              </a:graphicData>
            </a:graphic>
          </wp:inline>
        </w:drawing>
      </w:r>
    </w:p>
    <w:p w14:paraId="1CBCC758" w14:textId="77777777" w:rsidR="0064247A" w:rsidRDefault="0064247A">
      <w:pPr>
        <w:spacing w:line="276" w:lineRule="auto"/>
        <w:rPr>
          <w:rFonts w:asciiTheme="majorHAnsi" w:eastAsiaTheme="majorEastAsia" w:hAnsiTheme="majorHAnsi" w:cstheme="majorBidi"/>
          <w:b/>
          <w:bCs/>
          <w:color w:val="7A7A7A" w:themeColor="accent1"/>
          <w:sz w:val="26"/>
          <w:szCs w:val="26"/>
        </w:rPr>
      </w:pPr>
      <w:r>
        <w:br w:type="page"/>
      </w:r>
    </w:p>
    <w:p w14:paraId="11382ED3" w14:textId="77777777" w:rsidR="00AD3B6F" w:rsidRDefault="00AD3B6F" w:rsidP="0064247A">
      <w:pPr>
        <w:pStyle w:val="Heading2"/>
      </w:pPr>
      <w:bookmarkStart w:id="22" w:name="_Toc470468595"/>
      <w:r>
        <w:lastRenderedPageBreak/>
        <w:t>Display Annotations on a Web Source Sequence Diagram</w:t>
      </w:r>
      <w:bookmarkEnd w:id="22"/>
    </w:p>
    <w:p w14:paraId="3368FC71" w14:textId="77777777" w:rsidR="0064247A" w:rsidRDefault="0064247A" w:rsidP="0064247A"/>
    <w:p w14:paraId="5DA93FD5" w14:textId="77777777" w:rsidR="0064247A" w:rsidRDefault="0064247A" w:rsidP="0064247A"/>
    <w:p w14:paraId="4102C4D7" w14:textId="77777777" w:rsidR="0064247A" w:rsidRDefault="0064247A" w:rsidP="0064247A"/>
    <w:p w14:paraId="22464C9E" w14:textId="77777777" w:rsidR="0064247A" w:rsidRDefault="0064247A" w:rsidP="0064247A"/>
    <w:p w14:paraId="7DF5FB13" w14:textId="77777777" w:rsidR="0064247A" w:rsidRDefault="0064247A" w:rsidP="0064247A"/>
    <w:p w14:paraId="60ADF226" w14:textId="77777777" w:rsidR="0064247A" w:rsidRPr="0064247A" w:rsidRDefault="0064247A" w:rsidP="0064247A"/>
    <w:p w14:paraId="0C2F8B87" w14:textId="77777777" w:rsidR="00AD3B6F" w:rsidRDefault="00AD3B6F" w:rsidP="00AD3B6F">
      <w:pPr>
        <w:pStyle w:val="NormalWeb"/>
        <w:shd w:val="clear" w:color="auto" w:fill="FFFFFF"/>
        <w:spacing w:before="0" w:beforeAutospacing="0"/>
        <w:rPr>
          <w:rFonts w:ascii="Segoe UI" w:hAnsi="Segoe UI" w:cs="Segoe UI"/>
          <w:color w:val="333333"/>
        </w:rPr>
      </w:pPr>
      <w:r>
        <w:rPr>
          <w:rFonts w:ascii="Segoe UI" w:hAnsi="Segoe UI" w:cs="Segoe UI"/>
          <w:noProof/>
          <w:color w:val="333333"/>
        </w:rPr>
        <w:drawing>
          <wp:inline distT="0" distB="0" distL="0" distR="0" wp14:anchorId="23DDD58D" wp14:editId="10563793">
            <wp:extent cx="6431221" cy="4133850"/>
            <wp:effectExtent l="0" t="0" r="8255" b="0"/>
            <wp:docPr id="25" name="Picture 25" descr="https://github.com/bogaziciswe/b.w.a.t/raw/master/diagrams/sequence/displayWebAnnotations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bogaziciswe/b.w.a.t/raw/master/diagrams/sequence/displayWebAnnotationsSeq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1707" cy="4140590"/>
                    </a:xfrm>
                    <a:prstGeom prst="rect">
                      <a:avLst/>
                    </a:prstGeom>
                    <a:noFill/>
                    <a:ln>
                      <a:noFill/>
                    </a:ln>
                  </pic:spPr>
                </pic:pic>
              </a:graphicData>
            </a:graphic>
          </wp:inline>
        </w:drawing>
      </w:r>
    </w:p>
    <w:p w14:paraId="170866DA" w14:textId="77777777" w:rsidR="009E2AB8" w:rsidRDefault="009E2AB8">
      <w:pPr>
        <w:spacing w:line="276" w:lineRule="auto"/>
      </w:pPr>
      <w:r>
        <w:br w:type="page"/>
      </w:r>
    </w:p>
    <w:p w14:paraId="38A48413" w14:textId="77777777" w:rsidR="005D4CBD" w:rsidRDefault="005D4CBD" w:rsidP="005D4CBD">
      <w:pPr>
        <w:pStyle w:val="Heading1"/>
      </w:pPr>
      <w:bookmarkStart w:id="23" w:name="_Toc470468596"/>
      <w:r>
        <w:lastRenderedPageBreak/>
        <w:t>DEPLOYMENT</w:t>
      </w:r>
      <w:bookmarkEnd w:id="23"/>
    </w:p>
    <w:p w14:paraId="1A6BA489" w14:textId="77777777" w:rsidR="005D4CBD" w:rsidRPr="00407A5F" w:rsidRDefault="005D4CBD" w:rsidP="005D4CBD">
      <w:pPr>
        <w:rPr>
          <w:rFonts w:ascii="Segoe UI" w:hAnsi="Segoe UI" w:cs="Segoe UI"/>
          <w:sz w:val="24"/>
          <w:szCs w:val="24"/>
        </w:rPr>
      </w:pPr>
    </w:p>
    <w:p w14:paraId="2E93CC79" w14:textId="77777777" w:rsidR="005D4CBD" w:rsidRPr="00407A5F" w:rsidRDefault="005D4CBD" w:rsidP="005D4CBD">
      <w:pPr>
        <w:rPr>
          <w:rFonts w:ascii="Segoe UI" w:hAnsi="Segoe UI" w:cs="Segoe UI"/>
          <w:sz w:val="24"/>
          <w:szCs w:val="24"/>
        </w:rPr>
      </w:pPr>
      <w:r w:rsidRPr="00407A5F">
        <w:rPr>
          <w:rFonts w:ascii="Segoe UI" w:hAnsi="Segoe UI" w:cs="Segoe UI"/>
          <w:sz w:val="24"/>
          <w:szCs w:val="24"/>
        </w:rPr>
        <w:t xml:space="preserve">Backend of the application consists of two separate server instances. First one named “bwat-server” and it is responsible for authentication and binding annotation information to an account. The other one is named “bwat-ld-db” and its purpose is to provide a database implementation for annotation data. Each of them are created using Java 8 and Maven. </w:t>
      </w:r>
    </w:p>
    <w:p w14:paraId="77181A57" w14:textId="77777777" w:rsidR="005D4CBD" w:rsidRPr="00407A5F" w:rsidRDefault="005D4CBD" w:rsidP="005D4CBD">
      <w:pPr>
        <w:rPr>
          <w:rFonts w:ascii="Segoe UI" w:hAnsi="Segoe UI" w:cs="Segoe UI"/>
          <w:sz w:val="24"/>
          <w:szCs w:val="24"/>
        </w:rPr>
      </w:pPr>
      <w:r w:rsidRPr="00407A5F">
        <w:rPr>
          <w:rFonts w:ascii="Segoe UI" w:hAnsi="Segoe UI" w:cs="Segoe UI"/>
          <w:sz w:val="24"/>
          <w:szCs w:val="24"/>
        </w:rPr>
        <w:t xml:space="preserve">Server packages are provided in both .war and .jar formats. Server instances can be deployed as .war files to a servlet container such as Tomcat or WebLogic, and even better, they can be started directly as Java applications since the provided .jar package already contains an embedded tomcat server instance. </w:t>
      </w:r>
    </w:p>
    <w:p w14:paraId="72B77A62" w14:textId="77777777" w:rsidR="005D4CBD" w:rsidRDefault="005D4CBD" w:rsidP="005D4CBD">
      <w:pPr>
        <w:pStyle w:val="Heading2"/>
      </w:pPr>
      <w:bookmarkStart w:id="24" w:name="_Toc470468597"/>
      <w:r>
        <w:t>Deployment Using War Files</w:t>
      </w:r>
      <w:bookmarkEnd w:id="24"/>
    </w:p>
    <w:p w14:paraId="03DEE855" w14:textId="77777777" w:rsidR="005D4CBD" w:rsidRPr="00407A5F" w:rsidRDefault="005D4CBD" w:rsidP="005D4CBD">
      <w:pPr>
        <w:rPr>
          <w:rFonts w:ascii="Segoe UI" w:hAnsi="Segoe UI" w:cs="Segoe UI"/>
          <w:sz w:val="24"/>
        </w:rPr>
      </w:pPr>
    </w:p>
    <w:p w14:paraId="1983B98E" w14:textId="77777777" w:rsidR="005D4CBD" w:rsidRPr="00407A5F" w:rsidRDefault="005D4CBD" w:rsidP="005D4CBD">
      <w:pPr>
        <w:rPr>
          <w:rFonts w:ascii="Segoe UI" w:hAnsi="Segoe UI" w:cs="Segoe UI"/>
          <w:sz w:val="24"/>
        </w:rPr>
      </w:pPr>
      <w:r w:rsidRPr="00407A5F">
        <w:rPr>
          <w:rFonts w:ascii="Segoe UI" w:hAnsi="Segoe UI" w:cs="Segoe UI"/>
          <w:sz w:val="24"/>
        </w:rPr>
        <w:t>Deployment using the war files is quite straightforward since most of the configuration setting handled by the servlet container. Since there are two server instances and they should bound together, there is still a little configuration to be set.</w:t>
      </w:r>
    </w:p>
    <w:p w14:paraId="6D724AA9" w14:textId="77777777" w:rsidR="005D4CBD" w:rsidRPr="00407A5F" w:rsidRDefault="005D4CBD" w:rsidP="005D4CBD">
      <w:pPr>
        <w:rPr>
          <w:rFonts w:ascii="Segoe UI" w:hAnsi="Segoe UI" w:cs="Segoe UI"/>
          <w:sz w:val="24"/>
        </w:rPr>
      </w:pPr>
      <w:r w:rsidRPr="00407A5F">
        <w:rPr>
          <w:rFonts w:ascii="Segoe UI" w:hAnsi="Segoe UI" w:cs="Segoe UI"/>
          <w:sz w:val="24"/>
        </w:rPr>
        <w:t>On the “bwat-server”, there is file named “application.properties”, which provides a convenient way of externalizing platform specific configuration. In the file, there is a name-value pair as following:</w:t>
      </w:r>
    </w:p>
    <w:p w14:paraId="54A71993" w14:textId="77777777" w:rsidR="005D4CBD" w:rsidRPr="001137C7" w:rsidRDefault="005D4CBD" w:rsidP="005D4CBD">
      <w:pPr>
        <w:rPr>
          <w:rFonts w:ascii="Segoe UI" w:hAnsi="Segoe UI" w:cs="Segoe UI"/>
          <w:i/>
          <w:sz w:val="24"/>
        </w:rPr>
      </w:pPr>
      <w:r w:rsidRPr="001137C7">
        <w:rPr>
          <w:rFonts w:ascii="Segoe UI" w:hAnsi="Segoe UI" w:cs="Segoe UI"/>
          <w:i/>
          <w:sz w:val="24"/>
        </w:rPr>
        <w:t>app.config.annotation-server-base-url=http://localhost:8083</w:t>
      </w:r>
    </w:p>
    <w:p w14:paraId="298CF0B3" w14:textId="77777777" w:rsidR="005D4CBD" w:rsidRPr="00407A5F" w:rsidRDefault="005D4CBD" w:rsidP="005D4CBD">
      <w:pPr>
        <w:rPr>
          <w:rFonts w:ascii="Segoe UI" w:hAnsi="Segoe UI" w:cs="Segoe UI"/>
          <w:sz w:val="24"/>
        </w:rPr>
      </w:pPr>
      <w:r w:rsidRPr="00407A5F">
        <w:rPr>
          <w:rFonts w:ascii="Segoe UI" w:hAnsi="Segoe UI" w:cs="Segoe UI"/>
          <w:sz w:val="24"/>
        </w:rPr>
        <w:t xml:space="preserve">The default provided value is “http://localhost:8083”, which is a convenient default value since most probably, the two instances will be working on the same machine. As long as they work on the same machine, they can be accessed each other using “localhost” placeholder. </w:t>
      </w:r>
    </w:p>
    <w:p w14:paraId="1EFAC3C5" w14:textId="77777777" w:rsidR="005D4CBD" w:rsidRPr="00407A5F" w:rsidRDefault="005D4CBD" w:rsidP="005D4CBD">
      <w:pPr>
        <w:rPr>
          <w:rFonts w:ascii="Segoe UI" w:hAnsi="Segoe UI" w:cs="Segoe UI"/>
          <w:sz w:val="24"/>
        </w:rPr>
      </w:pPr>
      <w:r w:rsidRPr="00407A5F">
        <w:rPr>
          <w:rFonts w:ascii="Segoe UI" w:hAnsi="Segoe UI" w:cs="Segoe UI"/>
          <w:sz w:val="24"/>
        </w:rPr>
        <w:t xml:space="preserve">However, since using .war file means the deployment will be made on a servlet container, the server URLs will be provided by the container. Therefore, the configuration should be made accordingly. </w:t>
      </w:r>
    </w:p>
    <w:p w14:paraId="15350DA6" w14:textId="77777777" w:rsidR="005D4CBD" w:rsidRDefault="005D4CBD" w:rsidP="005D4CBD">
      <w:pPr>
        <w:pStyle w:val="Heading2"/>
      </w:pPr>
      <w:bookmarkStart w:id="25" w:name="_Toc470468598"/>
      <w:r>
        <w:t>Deployment Using Jar Files</w:t>
      </w:r>
      <w:bookmarkEnd w:id="25"/>
    </w:p>
    <w:p w14:paraId="2F594BCF" w14:textId="77777777" w:rsidR="005D4CBD" w:rsidRPr="00407A5F" w:rsidRDefault="005D4CBD" w:rsidP="005D4CBD">
      <w:pPr>
        <w:rPr>
          <w:rFonts w:ascii="Segoe UI" w:hAnsi="Segoe UI" w:cs="Segoe UI"/>
          <w:sz w:val="24"/>
        </w:rPr>
      </w:pPr>
    </w:p>
    <w:p w14:paraId="0FBE0803" w14:textId="77777777" w:rsidR="005D4CBD" w:rsidRPr="00407A5F" w:rsidRDefault="005D4CBD" w:rsidP="005D4CBD">
      <w:pPr>
        <w:rPr>
          <w:rFonts w:ascii="Segoe UI" w:hAnsi="Segoe UI" w:cs="Segoe UI"/>
          <w:sz w:val="24"/>
        </w:rPr>
      </w:pPr>
      <w:r w:rsidRPr="00407A5F">
        <w:rPr>
          <w:rFonts w:ascii="Segoe UI" w:hAnsi="Segoe UI" w:cs="Segoe UI"/>
          <w:sz w:val="24"/>
        </w:rPr>
        <w:t>Deployment using the “.jar” files, is the most convenient and simple way to deploy both server instances. Configuration files already contains the required settings two work together.</w:t>
      </w:r>
    </w:p>
    <w:p w14:paraId="08461D55" w14:textId="77777777" w:rsidR="005D4CBD" w:rsidRPr="00407A5F" w:rsidRDefault="005D4CBD" w:rsidP="005D4CBD">
      <w:pPr>
        <w:rPr>
          <w:rFonts w:ascii="Segoe UI" w:hAnsi="Segoe UI" w:cs="Segoe UI"/>
          <w:sz w:val="24"/>
        </w:rPr>
      </w:pPr>
      <w:r w:rsidRPr="00407A5F">
        <w:rPr>
          <w:rFonts w:ascii="Segoe UI" w:hAnsi="Segoe UI" w:cs="Segoe UI"/>
          <w:sz w:val="24"/>
        </w:rPr>
        <w:lastRenderedPageBreak/>
        <w:t>As default, “bwat-server” has been set to work on port 8080 and the “bwat-ld-db” server instance set to work on 8083.</w:t>
      </w:r>
    </w:p>
    <w:p w14:paraId="04DFE8E0" w14:textId="77777777" w:rsidR="005D4CBD" w:rsidRPr="00407A5F" w:rsidRDefault="005D4CBD" w:rsidP="005D4CBD">
      <w:pPr>
        <w:rPr>
          <w:rFonts w:ascii="Segoe UI" w:hAnsi="Segoe UI" w:cs="Segoe UI"/>
          <w:sz w:val="24"/>
        </w:rPr>
      </w:pPr>
      <w:r w:rsidRPr="00407A5F">
        <w:rPr>
          <w:rFonts w:ascii="Segoe UI" w:hAnsi="Segoe UI" w:cs="Segoe UI"/>
          <w:sz w:val="24"/>
        </w:rPr>
        <w:t xml:space="preserve">As long as they operate on the same machine, default configuration will be working. </w:t>
      </w:r>
    </w:p>
    <w:p w14:paraId="1CF5862F" w14:textId="77777777" w:rsidR="005D4CBD" w:rsidRPr="00407A5F" w:rsidRDefault="005D4CBD" w:rsidP="005D4CBD">
      <w:pPr>
        <w:rPr>
          <w:rFonts w:ascii="Segoe UI" w:hAnsi="Segoe UI" w:cs="Segoe UI"/>
          <w:sz w:val="24"/>
        </w:rPr>
      </w:pPr>
      <w:r w:rsidRPr="00407A5F">
        <w:rPr>
          <w:rFonts w:ascii="Segoe UI" w:hAnsi="Segoe UI" w:cs="Segoe UI"/>
          <w:sz w:val="24"/>
        </w:rPr>
        <w:t>To start server instances, use below console commands:</w:t>
      </w:r>
    </w:p>
    <w:p w14:paraId="12298461" w14:textId="77777777" w:rsidR="005D4CBD" w:rsidRPr="00407A5F" w:rsidRDefault="005D4CBD" w:rsidP="005D4CBD">
      <w:pPr>
        <w:rPr>
          <w:rFonts w:ascii="Segoe UI" w:hAnsi="Segoe UI" w:cs="Segoe UI"/>
          <w:i/>
          <w:sz w:val="24"/>
        </w:rPr>
      </w:pPr>
      <w:r w:rsidRPr="00407A5F">
        <w:rPr>
          <w:rFonts w:ascii="Segoe UI" w:hAnsi="Segoe UI" w:cs="Segoe UI"/>
          <w:i/>
          <w:sz w:val="24"/>
        </w:rPr>
        <w:t>java -jar -Dspring.profiles.active=dev bwat-server-0.0.1-SNAPSHOT.jar 2&gt;errorOutput.log &gt; output.log &amp;</w:t>
      </w:r>
    </w:p>
    <w:p w14:paraId="5DC845C4" w14:textId="77777777" w:rsidR="005D4CBD" w:rsidRPr="00407A5F" w:rsidRDefault="005D4CBD" w:rsidP="005D4CBD">
      <w:pPr>
        <w:rPr>
          <w:rFonts w:ascii="Segoe UI" w:hAnsi="Segoe UI" w:cs="Segoe UI"/>
          <w:i/>
          <w:sz w:val="24"/>
        </w:rPr>
      </w:pPr>
      <w:r w:rsidRPr="00407A5F">
        <w:rPr>
          <w:rFonts w:ascii="Segoe UI" w:hAnsi="Segoe UI" w:cs="Segoe UI"/>
          <w:i/>
          <w:sz w:val="24"/>
        </w:rPr>
        <w:t>java -jar -Dspring.profiles.active=dev bwat-ld-db-0.0.1-SNAPSHOT.jar 2&gt;ldErrorOutput.log &gt; ldOutput.log &amp;</w:t>
      </w:r>
    </w:p>
    <w:p w14:paraId="672969CF" w14:textId="77777777" w:rsidR="005D4CBD" w:rsidRPr="00407A5F" w:rsidRDefault="005D4CBD" w:rsidP="005D4CBD">
      <w:pPr>
        <w:rPr>
          <w:rFonts w:ascii="Segoe UI" w:hAnsi="Segoe UI" w:cs="Segoe UI"/>
          <w:sz w:val="24"/>
        </w:rPr>
      </w:pPr>
      <w:r w:rsidRPr="00407A5F">
        <w:rPr>
          <w:rFonts w:ascii="Segoe UI" w:hAnsi="Segoe UI" w:cs="Segoe UI"/>
          <w:sz w:val="24"/>
        </w:rPr>
        <w:t>First command is to start “bwat-server” and the second command is to start “bwat-ld-db” server.</w:t>
      </w:r>
    </w:p>
    <w:p w14:paraId="3ACD22D6" w14:textId="77777777" w:rsidR="005D4CBD" w:rsidRDefault="005D4CBD" w:rsidP="005D4CBD"/>
    <w:p w14:paraId="6ABE3026" w14:textId="77777777" w:rsidR="005D4CBD" w:rsidRDefault="005D4CBD" w:rsidP="0036315E">
      <w:pPr>
        <w:pStyle w:val="Heading2"/>
      </w:pPr>
      <w:bookmarkStart w:id="26" w:name="_Toc470468599"/>
      <w:r>
        <w:t>Dependencies</w:t>
      </w:r>
      <w:bookmarkEnd w:id="26"/>
    </w:p>
    <w:p w14:paraId="1D4A1BCA" w14:textId="77777777" w:rsidR="005D4CBD" w:rsidRPr="00407A5F" w:rsidRDefault="005D4CBD" w:rsidP="005D4CBD">
      <w:pPr>
        <w:rPr>
          <w:rFonts w:ascii="Segoe UI" w:hAnsi="Segoe UI" w:cs="Segoe UI"/>
          <w:sz w:val="24"/>
        </w:rPr>
      </w:pPr>
    </w:p>
    <w:p w14:paraId="3F18E322" w14:textId="77777777" w:rsidR="005D4CBD" w:rsidRPr="00407A5F" w:rsidRDefault="005D4CBD" w:rsidP="005D4CBD">
      <w:pPr>
        <w:rPr>
          <w:rFonts w:ascii="Segoe UI" w:hAnsi="Segoe UI" w:cs="Segoe UI"/>
          <w:sz w:val="24"/>
        </w:rPr>
      </w:pPr>
      <w:r w:rsidRPr="00407A5F">
        <w:rPr>
          <w:rFonts w:ascii="Segoe UI" w:hAnsi="Segoe UI" w:cs="Segoe UI"/>
          <w:sz w:val="24"/>
        </w:rPr>
        <w:t>The “bwat-server” has the following dependencies:</w:t>
      </w:r>
    </w:p>
    <w:p w14:paraId="38CE6585"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spring-boot-starter-data-rest: 1.4.1.RELEASE</w:t>
      </w:r>
    </w:p>
    <w:p w14:paraId="611974CF"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spring-boot-devtools: 1.4.1. RELEASE</w:t>
      </w:r>
    </w:p>
    <w:p w14:paraId="28A30CB5"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lombok: 1.16.10</w:t>
      </w:r>
    </w:p>
    <w:p w14:paraId="122B37A0"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spring-boot-starter-security: 1.4.1.RELEASE</w:t>
      </w:r>
    </w:p>
    <w:p w14:paraId="1F01ADA0"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spring-boot-starter-web: 1.4.1.RELEASE</w:t>
      </w:r>
    </w:p>
    <w:p w14:paraId="1E6E84F4"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h2: 1.4.192</w:t>
      </w:r>
    </w:p>
    <w:p w14:paraId="10EF5677"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spring-security-test: 4.1.0.RELEASE</w:t>
      </w:r>
    </w:p>
    <w:p w14:paraId="48D4D431"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 xml:space="preserve">json-path: 2.2.0 </w:t>
      </w:r>
    </w:p>
    <w:p w14:paraId="27DD4826"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json-path-assert: 2.2.0</w:t>
      </w:r>
    </w:p>
    <w:p w14:paraId="6F25A64E"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 xml:space="preserve">spring-boot-starter-test: 1.4.1.RELEASE </w:t>
      </w:r>
    </w:p>
    <w:p w14:paraId="1269E9A3"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spring-boot-starter-data-jpa: 1.4.1.RELEASE</w:t>
      </w:r>
    </w:p>
    <w:p w14:paraId="0434C9E4"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springfox-swagger-ui: 2.2.2</w:t>
      </w:r>
    </w:p>
    <w:p w14:paraId="7831E1BA"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springfox-swagger2: 2.2.2</w:t>
      </w:r>
    </w:p>
    <w:p w14:paraId="2CAD9BBA" w14:textId="77777777" w:rsidR="005D4CBD" w:rsidRPr="00407A5F" w:rsidRDefault="005D4CBD" w:rsidP="005D4CBD">
      <w:pPr>
        <w:pStyle w:val="ListParagraph"/>
        <w:numPr>
          <w:ilvl w:val="0"/>
          <w:numId w:val="5"/>
        </w:numPr>
        <w:spacing w:after="160" w:line="259" w:lineRule="auto"/>
        <w:rPr>
          <w:rFonts w:ascii="Segoe UI" w:hAnsi="Segoe UI" w:cs="Segoe UI"/>
          <w:sz w:val="24"/>
        </w:rPr>
      </w:pPr>
      <w:r w:rsidRPr="00407A5F">
        <w:rPr>
          <w:rFonts w:ascii="Segoe UI" w:hAnsi="Segoe UI" w:cs="Segoe UI"/>
          <w:sz w:val="24"/>
        </w:rPr>
        <w:t>modelmapper-spring-boot-starter: 1.1.0</w:t>
      </w:r>
    </w:p>
    <w:p w14:paraId="1B3BEB7D" w14:textId="77777777" w:rsidR="005D4CBD" w:rsidRPr="00407A5F" w:rsidRDefault="005D4CBD" w:rsidP="005D4CBD">
      <w:pPr>
        <w:rPr>
          <w:rFonts w:ascii="Segoe UI" w:hAnsi="Segoe UI" w:cs="Segoe UI"/>
          <w:sz w:val="24"/>
        </w:rPr>
      </w:pPr>
    </w:p>
    <w:p w14:paraId="64C5E7BC" w14:textId="77777777" w:rsidR="005D4CBD" w:rsidRPr="00407A5F" w:rsidRDefault="005D4CBD" w:rsidP="005D4CBD">
      <w:pPr>
        <w:rPr>
          <w:rFonts w:ascii="Segoe UI" w:hAnsi="Segoe UI" w:cs="Segoe UI"/>
          <w:sz w:val="24"/>
        </w:rPr>
      </w:pPr>
      <w:r w:rsidRPr="00407A5F">
        <w:rPr>
          <w:rFonts w:ascii="Segoe UI" w:hAnsi="Segoe UI" w:cs="Segoe UI"/>
          <w:sz w:val="24"/>
        </w:rPr>
        <w:t>The “bwat-ld-db” has the following dependencies:</w:t>
      </w:r>
    </w:p>
    <w:p w14:paraId="17580286"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spring-boot-starter-data-mongodb: 1.4.2.RELEASE</w:t>
      </w:r>
    </w:p>
    <w:p w14:paraId="26657F63"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lastRenderedPageBreak/>
        <w:t>spring-boot-starter-web: 1.4.2.RELEASE</w:t>
      </w:r>
    </w:p>
    <w:p w14:paraId="1ED4AEFE"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lombok: 1.16.10</w:t>
      </w:r>
    </w:p>
    <w:p w14:paraId="6049F853"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fongo: 2.0.6</w:t>
      </w:r>
    </w:p>
    <w:p w14:paraId="10C86EE2"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spring-boot-starter-test: 1.4.2.RELEASE</w:t>
      </w:r>
    </w:p>
    <w:p w14:paraId="745288B3" w14:textId="77777777" w:rsidR="005D4CBD" w:rsidRPr="00407A5F" w:rsidRDefault="005D4CBD" w:rsidP="005D4CBD">
      <w:pPr>
        <w:pStyle w:val="ListParagraph"/>
        <w:numPr>
          <w:ilvl w:val="0"/>
          <w:numId w:val="5"/>
        </w:numPr>
        <w:spacing w:after="0" w:line="240" w:lineRule="auto"/>
        <w:rPr>
          <w:rFonts w:ascii="Segoe UI" w:hAnsi="Segoe UI" w:cs="Segoe UI"/>
          <w:sz w:val="24"/>
        </w:rPr>
      </w:pPr>
      <w:r w:rsidRPr="00407A5F">
        <w:rPr>
          <w:rFonts w:ascii="Segoe UI" w:hAnsi="Segoe UI" w:cs="Segoe UI"/>
          <w:sz w:val="24"/>
        </w:rPr>
        <w:t>jsonld-java: 0.8.3</w:t>
      </w:r>
    </w:p>
    <w:p w14:paraId="1D532880" w14:textId="77777777" w:rsidR="005D4CBD" w:rsidRDefault="005D4CBD" w:rsidP="005D4CBD">
      <w:pPr>
        <w:spacing w:line="276" w:lineRule="auto"/>
        <w:rPr>
          <w:rFonts w:ascii="Segoe UI" w:eastAsia="Times New Roman" w:hAnsi="Segoe UI" w:cs="Segoe UI"/>
          <w:color w:val="333333"/>
          <w:sz w:val="24"/>
          <w:szCs w:val="24"/>
        </w:rPr>
      </w:pPr>
      <w:r>
        <w:rPr>
          <w:rFonts w:ascii="Segoe UI" w:hAnsi="Segoe UI" w:cs="Segoe UI"/>
          <w:color w:val="333333"/>
        </w:rPr>
        <w:br w:type="page"/>
      </w:r>
    </w:p>
    <w:p w14:paraId="385E8480" w14:textId="77777777" w:rsidR="009E2AB8" w:rsidRDefault="009E2AB8" w:rsidP="009E2AB8">
      <w:pPr>
        <w:pStyle w:val="Heading1"/>
      </w:pPr>
      <w:bookmarkStart w:id="27" w:name="_Toc470468600"/>
      <w:r>
        <w:lastRenderedPageBreak/>
        <w:t>INTEGRATORS GUIDE</w:t>
      </w:r>
      <w:bookmarkEnd w:id="27"/>
    </w:p>
    <w:p w14:paraId="1D0DEB08" w14:textId="77777777" w:rsidR="009E2AB8" w:rsidRDefault="009E2AB8" w:rsidP="009E2AB8">
      <w:pPr>
        <w:pStyle w:val="Heading2"/>
      </w:pPr>
      <w:bookmarkStart w:id="28" w:name="_Toc470468601"/>
      <w:r w:rsidRPr="009E2AB8">
        <w:t>Using Deployed Server</w:t>
      </w:r>
      <w:bookmarkEnd w:id="28"/>
    </w:p>
    <w:p w14:paraId="39FE6527" w14:textId="77777777" w:rsidR="009E2AB8" w:rsidRPr="009E2AB8" w:rsidRDefault="009E2AB8" w:rsidP="009E2AB8"/>
    <w:p w14:paraId="6F7B5B70"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Currently, the authentication and the annotation servers are deployed on an AWS instance.</w:t>
      </w:r>
    </w:p>
    <w:p w14:paraId="6A6FC275"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To access server, please use:</w:t>
      </w:r>
      <w:r>
        <w:rPr>
          <w:rStyle w:val="apple-converted-space"/>
          <w:rFonts w:ascii="Segoe UI" w:eastAsiaTheme="majorEastAsia" w:hAnsi="Segoe UI" w:cs="Segoe UI"/>
          <w:color w:val="333333"/>
        </w:rPr>
        <w:t> </w:t>
      </w:r>
      <w:hyperlink r:id="rId35" w:history="1">
        <w:r>
          <w:rPr>
            <w:rStyle w:val="Hyperlink"/>
            <w:rFonts w:ascii="Segoe UI" w:eastAsiaTheme="majorEastAsia" w:hAnsi="Segoe UI" w:cs="Segoe UI"/>
            <w:color w:val="4078C0"/>
          </w:rPr>
          <w:t>ec2-35-162-70-40.us-west-2.compute.amazonaws.com</w:t>
        </w:r>
      </w:hyperlink>
    </w:p>
    <w:p w14:paraId="5C83FC90"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server also has a Swagger instance running, which allows for developers to discover API. You can access swagger using:</w:t>
      </w:r>
      <w:r>
        <w:rPr>
          <w:rStyle w:val="apple-converted-space"/>
          <w:rFonts w:ascii="Segoe UI" w:eastAsiaTheme="majorEastAsia" w:hAnsi="Segoe UI" w:cs="Segoe UI"/>
          <w:color w:val="333333"/>
        </w:rPr>
        <w:t> </w:t>
      </w:r>
      <w:hyperlink r:id="rId36" w:history="1">
        <w:r>
          <w:rPr>
            <w:rStyle w:val="Hyperlink"/>
            <w:rFonts w:ascii="Segoe UI" w:eastAsiaTheme="majorEastAsia" w:hAnsi="Segoe UI" w:cs="Segoe UI"/>
            <w:color w:val="4078C0"/>
          </w:rPr>
          <w:t>ec2-35-162-70-40.us-west-2.compute.amazonaws.com/swagger-ui.html</w:t>
        </w:r>
      </w:hyperlink>
    </w:p>
    <w:p w14:paraId="4E7CF608"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p>
    <w:p w14:paraId="2AF762F4" w14:textId="77777777" w:rsidR="009E2AB8" w:rsidRPr="009E2AB8" w:rsidRDefault="009E2AB8" w:rsidP="009E2AB8">
      <w:pPr>
        <w:pStyle w:val="Heading2"/>
      </w:pPr>
      <w:bookmarkStart w:id="29" w:name="_Toc470468602"/>
      <w:r w:rsidRPr="009E2AB8">
        <w:t>Deployment of Web-Server on Local</w:t>
      </w:r>
      <w:bookmarkEnd w:id="29"/>
    </w:p>
    <w:p w14:paraId="6F9C0082"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simplest way to deploy the server on your local machine is using "Maven" build tool.</w:t>
      </w:r>
    </w:p>
    <w:p w14:paraId="4ECC5B36" w14:textId="77777777" w:rsidR="009E2AB8" w:rsidRDefault="009E2AB8" w:rsidP="009E2AB8">
      <w:pPr>
        <w:pStyle w:val="Heading3"/>
      </w:pPr>
      <w:bookmarkStart w:id="30" w:name="_Toc470468603"/>
      <w:r w:rsidRPr="009E2AB8">
        <w:t>Deployment Using Maven</w:t>
      </w:r>
      <w:bookmarkEnd w:id="30"/>
    </w:p>
    <w:p w14:paraId="10D3F452" w14:textId="77777777" w:rsidR="009E2AB8" w:rsidRPr="009E2AB8" w:rsidRDefault="009E2AB8" w:rsidP="009E2AB8"/>
    <w:p w14:paraId="2E50AF21"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In order to deploy using maven, maven should be installed on your machine. Some IDEs comes with embedded maven installations and you can use them if you wish (i.e. Intellij).</w:t>
      </w:r>
    </w:p>
    <w:p w14:paraId="685B4773"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If you don't have maven installed on your machine, you can go and download it on</w:t>
      </w:r>
      <w:r>
        <w:rPr>
          <w:rStyle w:val="apple-converted-space"/>
          <w:rFonts w:ascii="Segoe UI" w:eastAsiaTheme="majorEastAsia" w:hAnsi="Segoe UI" w:cs="Segoe UI"/>
          <w:color w:val="333333"/>
        </w:rPr>
        <w:t> </w:t>
      </w:r>
      <w:hyperlink r:id="rId37"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Then you can proceed to</w:t>
      </w:r>
      <w:r>
        <w:rPr>
          <w:rStyle w:val="apple-converted-space"/>
          <w:rFonts w:ascii="Segoe UI" w:eastAsiaTheme="majorEastAsia" w:hAnsi="Segoe UI" w:cs="Segoe UI"/>
          <w:color w:val="333333"/>
        </w:rPr>
        <w:t> </w:t>
      </w:r>
      <w:hyperlink r:id="rId38"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for installation instructions.</w:t>
      </w:r>
    </w:p>
    <w:p w14:paraId="10D0E50A"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After you successfully install maven on your machine, open a bash (cmd or PowerShell for windows) terminal and go into the bwat-server folder located in your project copy.</w:t>
      </w:r>
    </w:p>
    <w:p w14:paraId="38EF7771"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following command runs tests and starts server:</w:t>
      </w:r>
    </w:p>
    <w:p w14:paraId="55C5F67A" w14:textId="77777777" w:rsidR="009E2AB8" w:rsidRDefault="009E2AB8" w:rsidP="009E2AB8">
      <w:pPr>
        <w:pStyle w:val="NormalWeb"/>
        <w:shd w:val="clear" w:color="auto" w:fill="FFFFFF"/>
        <w:spacing w:before="0" w:beforeAutospacing="0" w:after="240" w:afterAutospacing="0"/>
        <w:rPr>
          <w:rStyle w:val="Emphasis"/>
          <w:rFonts w:ascii="Segoe UI" w:eastAsiaTheme="majorEastAsia" w:hAnsi="Segoe UI" w:cs="Segoe UI"/>
          <w:color w:val="333333"/>
        </w:rPr>
      </w:pPr>
      <w:r>
        <w:rPr>
          <w:rStyle w:val="Emphasis"/>
          <w:rFonts w:ascii="Segoe UI" w:eastAsiaTheme="majorEastAsia" w:hAnsi="Segoe UI" w:cs="Segoe UI"/>
          <w:color w:val="333333"/>
        </w:rPr>
        <w:t>$ mvn spring-boot:run</w:t>
      </w:r>
    </w:p>
    <w:p w14:paraId="268D8AA7"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p>
    <w:p w14:paraId="1F0CE477" w14:textId="77777777" w:rsidR="009E2AB8" w:rsidRDefault="009E2AB8" w:rsidP="009E2AB8">
      <w:pPr>
        <w:pStyle w:val="Heading3"/>
      </w:pPr>
      <w:bookmarkStart w:id="31" w:name="_Toc470468604"/>
      <w:r w:rsidRPr="009E2AB8">
        <w:t>Database Settings</w:t>
      </w:r>
      <w:bookmarkEnd w:id="31"/>
    </w:p>
    <w:p w14:paraId="4CA55AC2" w14:textId="77777777" w:rsidR="009E2AB8" w:rsidRPr="009E2AB8" w:rsidRDefault="009E2AB8" w:rsidP="009E2AB8"/>
    <w:p w14:paraId="7E97A0C9"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Currently, bwat-server is configured to work with MySQL instance running on Amazon RDS.</w:t>
      </w:r>
    </w:p>
    <w:p w14:paraId="1A0036D5"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If for some reason, you wish to run MySQL on your local machine, you can use application.properties file located in \bwat-server\src\main\resources. To connect to the MySQL instance on your local machine, update the "spring.datasource.url", "spring.datasource.username", "spring.datasource.password" fields accordingly.</w:t>
      </w:r>
    </w:p>
    <w:p w14:paraId="15444DF1" w14:textId="77777777" w:rsidR="009E2AB8" w:rsidRPr="009E2AB8" w:rsidRDefault="009E2AB8" w:rsidP="009E2AB8">
      <w:pPr>
        <w:pStyle w:val="Heading2"/>
      </w:pPr>
      <w:bookmarkStart w:id="32" w:name="_Toc470468605"/>
      <w:r w:rsidRPr="009E2AB8">
        <w:lastRenderedPageBreak/>
        <w:t>Rest API</w:t>
      </w:r>
      <w:bookmarkEnd w:id="32"/>
    </w:p>
    <w:p w14:paraId="786ED1BE"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Registering User</w:t>
      </w:r>
    </w:p>
    <w:tbl>
      <w:tblPr>
        <w:tblW w:w="10029" w:type="dxa"/>
        <w:shd w:val="clear" w:color="auto" w:fill="FFFFFF"/>
        <w:tblCellMar>
          <w:top w:w="15" w:type="dxa"/>
          <w:left w:w="15" w:type="dxa"/>
          <w:bottom w:w="15" w:type="dxa"/>
          <w:right w:w="15" w:type="dxa"/>
        </w:tblCellMar>
        <w:tblLook w:val="04A0" w:firstRow="1" w:lastRow="0" w:firstColumn="1" w:lastColumn="0" w:noHBand="0" w:noVBand="1"/>
      </w:tblPr>
      <w:tblGrid>
        <w:gridCol w:w="2001"/>
        <w:gridCol w:w="8028"/>
      </w:tblGrid>
      <w:tr w:rsidR="009E2AB8" w14:paraId="69A8CA7E" w14:textId="77777777" w:rsidTr="009E2AB8">
        <w:trPr>
          <w:trHeight w:val="58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7152E5"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85F22E"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08679A36"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6D2050"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7D5D0C" w14:textId="77777777" w:rsidR="009E2AB8" w:rsidRDefault="009E2AB8">
            <w:pPr>
              <w:spacing w:after="240"/>
              <w:rPr>
                <w:rFonts w:ascii="Segoe UI" w:hAnsi="Segoe UI" w:cs="Segoe UI"/>
                <w:color w:val="333333"/>
              </w:rPr>
            </w:pPr>
            <w:r>
              <w:rPr>
                <w:rFonts w:ascii="Segoe UI" w:hAnsi="Segoe UI" w:cs="Segoe UI"/>
                <w:color w:val="333333"/>
              </w:rPr>
              <w:t>Register</w:t>
            </w:r>
          </w:p>
        </w:tc>
      </w:tr>
      <w:tr w:rsidR="009E2AB8" w14:paraId="2D7D7DE0" w14:textId="77777777"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93BF0B"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4D008" w14:textId="77777777" w:rsidR="009E2AB8" w:rsidRDefault="009E2AB8">
            <w:pPr>
              <w:spacing w:after="240"/>
              <w:rPr>
                <w:rFonts w:ascii="Segoe UI" w:hAnsi="Segoe UI" w:cs="Segoe UI"/>
                <w:color w:val="333333"/>
              </w:rPr>
            </w:pPr>
            <w:r>
              <w:rPr>
                <w:rFonts w:ascii="Segoe UI" w:hAnsi="Segoe UI" w:cs="Segoe UI"/>
                <w:color w:val="333333"/>
              </w:rPr>
              <w:t>/api/users</w:t>
            </w:r>
          </w:p>
        </w:tc>
      </w:tr>
      <w:tr w:rsidR="009E2AB8" w14:paraId="32B26FCB"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52D257"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5C36E2" w14:textId="77777777" w:rsidR="009E2AB8" w:rsidRDefault="009E2AB8">
            <w:pPr>
              <w:spacing w:after="240"/>
              <w:rPr>
                <w:rFonts w:ascii="Segoe UI" w:hAnsi="Segoe UI" w:cs="Segoe UI"/>
                <w:color w:val="333333"/>
              </w:rPr>
            </w:pPr>
            <w:r>
              <w:rPr>
                <w:rFonts w:ascii="Segoe UI" w:hAnsi="Segoe UI" w:cs="Segoe UI"/>
                <w:color w:val="333333"/>
              </w:rPr>
              <w:t>POST</w:t>
            </w:r>
          </w:p>
        </w:tc>
      </w:tr>
      <w:tr w:rsidR="009E2AB8" w14:paraId="3A484744" w14:textId="77777777"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77839C"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00A860"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54AE2E81" w14:textId="77777777" w:rsidTr="009E2AB8">
        <w:trPr>
          <w:trHeight w:val="234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E2C4C3" w14:textId="77777777"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A32422" w14:textId="77777777" w:rsidR="009E2AB8" w:rsidRDefault="009E2AB8">
            <w:pPr>
              <w:spacing w:after="240"/>
              <w:rPr>
                <w:rFonts w:ascii="Segoe UI" w:hAnsi="Segoe UI" w:cs="Segoe UI"/>
                <w:color w:val="333333"/>
              </w:rPr>
            </w:pPr>
            <w:r>
              <w:rPr>
                <w:rFonts w:ascii="Segoe UI" w:hAnsi="Segoe UI" w:cs="Segoe UI"/>
                <w:color w:val="333333"/>
              </w:rPr>
              <w:t>firstName:String, lastName:String, password:String, mail:String</w:t>
            </w:r>
            <w:r>
              <w:rPr>
                <w:rStyle w:val="apple-converted-space"/>
                <w:rFonts w:ascii="Segoe UI" w:hAnsi="Segoe UI" w:cs="Segoe UI"/>
                <w:color w:val="333333"/>
              </w:rPr>
              <w:t> </w:t>
            </w:r>
            <w:r>
              <w:rPr>
                <w:rFonts w:ascii="Segoe UI" w:hAnsi="Segoe UI" w:cs="Segoe UI"/>
                <w:color w:val="333333"/>
              </w:rPr>
              <w:br/>
              <w:t>Example:</w:t>
            </w:r>
            <w:r>
              <w:rPr>
                <w:rStyle w:val="apple-converted-space"/>
                <w:rFonts w:ascii="Segoe UI" w:hAnsi="Segoe UI" w:cs="Segoe UI"/>
                <w:color w:val="333333"/>
              </w:rPr>
              <w:t> </w:t>
            </w:r>
            <w:r>
              <w:rPr>
                <w:rFonts w:ascii="Segoe UI" w:hAnsi="Segoe UI" w:cs="Segoe UI"/>
                <w:color w:val="333333"/>
              </w:rPr>
              <w:br/>
            </w:r>
            <w:r>
              <w:rPr>
                <w:rFonts w:ascii="Segoe UI" w:hAnsi="Segoe UI" w:cs="Segoe UI"/>
                <w:noProof/>
                <w:color w:val="333333"/>
              </w:rPr>
              <w:drawing>
                <wp:inline distT="0" distB="0" distL="0" distR="0" wp14:anchorId="569EC277" wp14:editId="239734AF">
                  <wp:extent cx="2120900" cy="876300"/>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0900" cy="876300"/>
                          </a:xfrm>
                          <a:prstGeom prst="rect">
                            <a:avLst/>
                          </a:prstGeom>
                          <a:noFill/>
                          <a:ln>
                            <a:noFill/>
                          </a:ln>
                        </pic:spPr>
                      </pic:pic>
                    </a:graphicData>
                  </a:graphic>
                </wp:inline>
              </w:drawing>
            </w:r>
          </w:p>
        </w:tc>
      </w:tr>
      <w:tr w:rsidR="009E2AB8" w14:paraId="059E2C15"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3AE8E6"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0597D2" w14:textId="77777777" w:rsidR="009E2AB8" w:rsidRDefault="009E2AB8">
            <w:pPr>
              <w:spacing w:after="240"/>
              <w:rPr>
                <w:rFonts w:ascii="Segoe UI" w:hAnsi="Segoe UI" w:cs="Segoe UI"/>
                <w:color w:val="333333"/>
              </w:rPr>
            </w:pPr>
            <w:r>
              <w:rPr>
                <w:rFonts w:ascii="Segoe UI" w:hAnsi="Segoe UI" w:cs="Segoe UI"/>
                <w:color w:val="333333"/>
              </w:rPr>
              <w:t>This endpoint should be used to create a new user.</w:t>
            </w:r>
          </w:p>
        </w:tc>
      </w:tr>
    </w:tbl>
    <w:p w14:paraId="200DDE79"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User Login</w:t>
      </w:r>
    </w:p>
    <w:tbl>
      <w:tblPr>
        <w:tblW w:w="10138" w:type="dxa"/>
        <w:shd w:val="clear" w:color="auto" w:fill="FFFFFF"/>
        <w:tblCellMar>
          <w:top w:w="15" w:type="dxa"/>
          <w:left w:w="15" w:type="dxa"/>
          <w:bottom w:w="15" w:type="dxa"/>
          <w:right w:w="15" w:type="dxa"/>
        </w:tblCellMar>
        <w:tblLook w:val="04A0" w:firstRow="1" w:lastRow="0" w:firstColumn="1" w:lastColumn="0" w:noHBand="0" w:noVBand="1"/>
      </w:tblPr>
      <w:tblGrid>
        <w:gridCol w:w="1588"/>
        <w:gridCol w:w="8550"/>
      </w:tblGrid>
      <w:tr w:rsidR="009E2AB8" w14:paraId="4A73A679" w14:textId="77777777" w:rsidTr="009E2AB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1C8E50"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8C8269"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5E7B9B30"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C64FDD"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F2BE4E" w14:textId="77777777" w:rsidR="009E2AB8" w:rsidRDefault="009E2AB8">
            <w:pPr>
              <w:spacing w:after="240"/>
              <w:rPr>
                <w:rFonts w:ascii="Segoe UI" w:hAnsi="Segoe UI" w:cs="Segoe UI"/>
                <w:color w:val="333333"/>
              </w:rPr>
            </w:pPr>
            <w:r>
              <w:rPr>
                <w:rFonts w:ascii="Segoe UI" w:hAnsi="Segoe UI" w:cs="Segoe UI"/>
                <w:color w:val="333333"/>
              </w:rPr>
              <w:t>Login</w:t>
            </w:r>
          </w:p>
        </w:tc>
      </w:tr>
      <w:tr w:rsidR="009E2AB8" w14:paraId="0D23424A"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FD6D02"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4BC723" w14:textId="77777777" w:rsidR="009E2AB8" w:rsidRDefault="009E2AB8">
            <w:pPr>
              <w:spacing w:after="240"/>
              <w:rPr>
                <w:rFonts w:ascii="Segoe UI" w:hAnsi="Segoe UI" w:cs="Segoe UI"/>
                <w:color w:val="333333"/>
              </w:rPr>
            </w:pPr>
            <w:r>
              <w:rPr>
                <w:rFonts w:ascii="Segoe UI" w:hAnsi="Segoe UI" w:cs="Segoe UI"/>
                <w:color w:val="333333"/>
              </w:rPr>
              <w:t>/api/users/login</w:t>
            </w:r>
          </w:p>
        </w:tc>
      </w:tr>
      <w:tr w:rsidR="009E2AB8" w14:paraId="3EC61FAB"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B2C9AF"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FFCE9"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006D01DC"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B9BAF9"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6CE81"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57031706"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ED03F9" w14:textId="77777777" w:rsidR="009E2AB8" w:rsidRDefault="009E2AB8">
            <w:pPr>
              <w:spacing w:after="240"/>
              <w:rPr>
                <w:rFonts w:ascii="Segoe UI" w:hAnsi="Segoe UI" w:cs="Segoe UI"/>
                <w:color w:val="333333"/>
              </w:rPr>
            </w:pPr>
            <w:r>
              <w:rPr>
                <w:rFonts w:ascii="Segoe UI" w:hAnsi="Segoe UI" w:cs="Segoe UI"/>
                <w:color w:val="333333"/>
              </w:rPr>
              <w:lastRenderedPageBreak/>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BE6A5B"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65EEC762"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972596"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9AE41" w14:textId="77777777" w:rsidR="009E2AB8" w:rsidRDefault="009E2AB8">
            <w:pPr>
              <w:spacing w:after="240"/>
              <w:rPr>
                <w:rFonts w:ascii="Segoe UI" w:hAnsi="Segoe UI" w:cs="Segoe UI"/>
                <w:color w:val="333333"/>
              </w:rPr>
            </w:pPr>
            <w:r>
              <w:rPr>
                <w:rFonts w:ascii="Segoe UI" w:hAnsi="Segoe UI" w:cs="Segoe UI"/>
                <w:color w:val="333333"/>
              </w:rPr>
              <w:t>This endpoint returns user information as long as basic authentication token placed into the header.</w:t>
            </w:r>
          </w:p>
        </w:tc>
      </w:tr>
    </w:tbl>
    <w:p w14:paraId="1463D74A" w14:textId="77777777" w:rsidR="009E2AB8" w:rsidRDefault="009E2AB8" w:rsidP="009E2AB8">
      <w:pPr>
        <w:pStyle w:val="Heading3"/>
      </w:pPr>
    </w:p>
    <w:p w14:paraId="5546FFCF" w14:textId="77777777" w:rsidR="009E2AB8" w:rsidRDefault="009E2AB8" w:rsidP="009E2AB8">
      <w:pPr>
        <w:pStyle w:val="Heading3"/>
      </w:pPr>
      <w:bookmarkStart w:id="33" w:name="_Toc470468606"/>
      <w:r>
        <w:t>REST Api for Annotation Database API</w:t>
      </w:r>
      <w:bookmarkEnd w:id="33"/>
    </w:p>
    <w:p w14:paraId="1FD07E72"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Creating Annotation</w:t>
      </w:r>
    </w:p>
    <w:tbl>
      <w:tblPr>
        <w:tblW w:w="10079" w:type="dxa"/>
        <w:shd w:val="clear" w:color="auto" w:fill="FFFFFF"/>
        <w:tblCellMar>
          <w:top w:w="15" w:type="dxa"/>
          <w:left w:w="15" w:type="dxa"/>
          <w:bottom w:w="15" w:type="dxa"/>
          <w:right w:w="15" w:type="dxa"/>
        </w:tblCellMar>
        <w:tblLook w:val="04A0" w:firstRow="1" w:lastRow="0" w:firstColumn="1" w:lastColumn="0" w:noHBand="0" w:noVBand="1"/>
      </w:tblPr>
      <w:tblGrid>
        <w:gridCol w:w="1533"/>
        <w:gridCol w:w="8546"/>
      </w:tblGrid>
      <w:tr w:rsidR="009E2AB8" w14:paraId="62C68C10" w14:textId="77777777" w:rsidTr="009E2AB8">
        <w:trPr>
          <w:trHeight w:val="57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8F9184"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CE2DF9"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2425D3F6" w14:textId="77777777"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F81D26"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8324C1" w14:textId="77777777" w:rsidR="009E2AB8" w:rsidRDefault="009E2AB8">
            <w:pPr>
              <w:spacing w:after="240"/>
              <w:rPr>
                <w:rFonts w:ascii="Segoe UI" w:hAnsi="Segoe UI" w:cs="Segoe UI"/>
                <w:color w:val="333333"/>
              </w:rPr>
            </w:pPr>
            <w:r>
              <w:rPr>
                <w:rFonts w:ascii="Segoe UI" w:hAnsi="Segoe UI" w:cs="Segoe UI"/>
                <w:color w:val="333333"/>
              </w:rPr>
              <w:t>Creating annotation</w:t>
            </w:r>
          </w:p>
        </w:tc>
      </w:tr>
      <w:tr w:rsidR="009E2AB8" w14:paraId="29740D25" w14:textId="77777777"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4141A8"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80BA34" w14:textId="77777777" w:rsidR="009E2AB8" w:rsidRDefault="009E2AB8">
            <w:pPr>
              <w:spacing w:after="240"/>
              <w:rPr>
                <w:rFonts w:ascii="Segoe UI" w:hAnsi="Segoe UI" w:cs="Segoe UI"/>
                <w:color w:val="333333"/>
              </w:rPr>
            </w:pPr>
            <w:r>
              <w:rPr>
                <w:rFonts w:ascii="Segoe UI" w:hAnsi="Segoe UI" w:cs="Segoe UI"/>
                <w:color w:val="333333"/>
              </w:rPr>
              <w:t>/annotation</w:t>
            </w:r>
          </w:p>
        </w:tc>
      </w:tr>
      <w:tr w:rsidR="009E2AB8" w14:paraId="29E384B8" w14:textId="77777777"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291D61"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590362" w14:textId="77777777" w:rsidR="009E2AB8" w:rsidRDefault="009E2AB8">
            <w:pPr>
              <w:spacing w:after="240"/>
              <w:rPr>
                <w:rFonts w:ascii="Segoe UI" w:hAnsi="Segoe UI" w:cs="Segoe UI"/>
                <w:color w:val="333333"/>
              </w:rPr>
            </w:pPr>
            <w:r>
              <w:rPr>
                <w:rFonts w:ascii="Segoe UI" w:hAnsi="Segoe UI" w:cs="Segoe UI"/>
                <w:color w:val="333333"/>
              </w:rPr>
              <w:t>POST</w:t>
            </w:r>
          </w:p>
        </w:tc>
      </w:tr>
      <w:tr w:rsidR="009E2AB8" w14:paraId="41CEBAC9" w14:textId="77777777"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75093"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8AE70D"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3820CA22" w14:textId="77777777" w:rsidTr="009E2AB8">
        <w:trPr>
          <w:trHeight w:val="9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E07B6D" w14:textId="77777777"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EBC63C" w14:textId="77777777" w:rsidR="009E2AB8" w:rsidRDefault="009E2AB8">
            <w:pPr>
              <w:spacing w:after="240"/>
              <w:rPr>
                <w:rFonts w:ascii="Segoe UI" w:hAnsi="Segoe UI" w:cs="Segoe UI"/>
                <w:color w:val="333333"/>
              </w:rPr>
            </w:pPr>
            <w:r>
              <w:rPr>
                <w:rFonts w:ascii="Segoe UI" w:hAnsi="Segoe UI" w:cs="Segoe UI"/>
                <w:color w:val="333333"/>
              </w:rPr>
              <w:t>annotationObject : object</w:t>
            </w:r>
          </w:p>
        </w:tc>
      </w:tr>
      <w:tr w:rsidR="009E2AB8" w14:paraId="58743BF3" w14:textId="77777777" w:rsidTr="009E2AB8">
        <w:trPr>
          <w:trHeight w:val="125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F74820"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96E24C" w14:textId="77777777" w:rsidR="009E2AB8" w:rsidRDefault="009E2AB8">
            <w:pPr>
              <w:spacing w:after="240"/>
              <w:rPr>
                <w:rFonts w:ascii="Segoe UI" w:hAnsi="Segoe UI" w:cs="Segoe UI"/>
                <w:color w:val="333333"/>
              </w:rPr>
            </w:pPr>
            <w:r>
              <w:rPr>
                <w:rFonts w:ascii="Segoe UI" w:hAnsi="Segoe UI" w:cs="Segoe UI"/>
                <w:color w:val="333333"/>
              </w:rPr>
              <w:t>This endpoint is for creating annotation in json-ld format, if the object does not satisfy the Annotation standard, it returns bedrequest. API returns HTTP Status OK for valid annotation objects, and persists it to mongo db.</w:t>
            </w:r>
          </w:p>
        </w:tc>
      </w:tr>
    </w:tbl>
    <w:p w14:paraId="7E2CB7E9"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lastRenderedPageBreak/>
        <w:t>Getting annotation by Id</w:t>
      </w:r>
    </w:p>
    <w:tbl>
      <w:tblPr>
        <w:tblW w:w="10039" w:type="dxa"/>
        <w:shd w:val="clear" w:color="auto" w:fill="FFFFFF"/>
        <w:tblCellMar>
          <w:top w:w="15" w:type="dxa"/>
          <w:left w:w="15" w:type="dxa"/>
          <w:bottom w:w="15" w:type="dxa"/>
          <w:right w:w="15" w:type="dxa"/>
        </w:tblCellMar>
        <w:tblLook w:val="04A0" w:firstRow="1" w:lastRow="0" w:firstColumn="1" w:lastColumn="0" w:noHBand="0" w:noVBand="1"/>
      </w:tblPr>
      <w:tblGrid>
        <w:gridCol w:w="2744"/>
        <w:gridCol w:w="7295"/>
      </w:tblGrid>
      <w:tr w:rsidR="009E2AB8" w14:paraId="15CFF7E8" w14:textId="77777777" w:rsidTr="009E2AB8">
        <w:trPr>
          <w:trHeight w:val="59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984F4C"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26CE95"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18C09ECD"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664796"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D52A31" w14:textId="77777777" w:rsidR="009E2AB8" w:rsidRDefault="009E2AB8">
            <w:pPr>
              <w:spacing w:after="240"/>
              <w:rPr>
                <w:rFonts w:ascii="Segoe UI" w:hAnsi="Segoe UI" w:cs="Segoe UI"/>
                <w:color w:val="333333"/>
              </w:rPr>
            </w:pPr>
            <w:r>
              <w:rPr>
                <w:rFonts w:ascii="Segoe UI" w:hAnsi="Segoe UI" w:cs="Segoe UI"/>
                <w:color w:val="333333"/>
              </w:rPr>
              <w:t>Getting annotation by id</w:t>
            </w:r>
          </w:p>
        </w:tc>
      </w:tr>
      <w:tr w:rsidR="009E2AB8" w14:paraId="066E7C7E"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98E1D6"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1C8D87" w14:textId="77777777" w:rsidR="009E2AB8" w:rsidRDefault="009E2AB8">
            <w:pPr>
              <w:spacing w:after="240"/>
              <w:rPr>
                <w:rFonts w:ascii="Segoe UI" w:hAnsi="Segoe UI" w:cs="Segoe UI"/>
                <w:color w:val="333333"/>
              </w:rPr>
            </w:pPr>
            <w:r>
              <w:rPr>
                <w:rFonts w:ascii="Segoe UI" w:hAnsi="Segoe UI" w:cs="Segoe UI"/>
                <w:color w:val="333333"/>
              </w:rPr>
              <w:t>/annotation/{id}</w:t>
            </w:r>
          </w:p>
        </w:tc>
      </w:tr>
      <w:tr w:rsidR="009E2AB8" w14:paraId="5E249906"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AA9868"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A5B52F"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4F1B664B"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0F69ED"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5F6E69" w14:textId="77777777" w:rsidR="009E2AB8" w:rsidRDefault="009E2AB8">
            <w:pPr>
              <w:spacing w:after="240"/>
              <w:rPr>
                <w:rFonts w:ascii="Segoe UI" w:hAnsi="Segoe UI" w:cs="Segoe UI"/>
                <w:color w:val="333333"/>
              </w:rPr>
            </w:pPr>
            <w:r>
              <w:rPr>
                <w:rFonts w:ascii="Segoe UI" w:hAnsi="Segoe UI" w:cs="Segoe UI"/>
                <w:color w:val="333333"/>
              </w:rPr>
              <w:t>id: String</w:t>
            </w:r>
          </w:p>
        </w:tc>
      </w:tr>
      <w:tr w:rsidR="009E2AB8" w14:paraId="1CD64188"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303544" w14:textId="77777777"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7872BA"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69AD500D"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9CD0E7"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07073C" w14:textId="77777777" w:rsidR="009E2AB8" w:rsidRDefault="009E2AB8">
            <w:pPr>
              <w:spacing w:after="240"/>
              <w:rPr>
                <w:rFonts w:ascii="Segoe UI" w:hAnsi="Segoe UI" w:cs="Segoe UI"/>
                <w:color w:val="333333"/>
              </w:rPr>
            </w:pPr>
            <w:r>
              <w:rPr>
                <w:rFonts w:ascii="Segoe UI" w:hAnsi="Segoe UI" w:cs="Segoe UI"/>
                <w:color w:val="333333"/>
              </w:rPr>
              <w:t>Returns the annotation for requested id.</w:t>
            </w:r>
          </w:p>
        </w:tc>
      </w:tr>
    </w:tbl>
    <w:p w14:paraId="38E4F8F6"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Getting all annotations</w:t>
      </w:r>
    </w:p>
    <w:tbl>
      <w:tblPr>
        <w:tblW w:w="10069" w:type="dxa"/>
        <w:shd w:val="clear" w:color="auto" w:fill="FFFFFF"/>
        <w:tblCellMar>
          <w:top w:w="15" w:type="dxa"/>
          <w:left w:w="15" w:type="dxa"/>
          <w:bottom w:w="15" w:type="dxa"/>
          <w:right w:w="15" w:type="dxa"/>
        </w:tblCellMar>
        <w:tblLook w:val="04A0" w:firstRow="1" w:lastRow="0" w:firstColumn="1" w:lastColumn="0" w:noHBand="0" w:noVBand="1"/>
      </w:tblPr>
      <w:tblGrid>
        <w:gridCol w:w="2771"/>
        <w:gridCol w:w="7298"/>
      </w:tblGrid>
      <w:tr w:rsidR="009E2AB8" w14:paraId="2BA0C743" w14:textId="77777777" w:rsidTr="009E2AB8">
        <w:trPr>
          <w:trHeight w:val="60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2FC0F8"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0ACE80"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3BEA0CD9"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09291C"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7AF3DC" w14:textId="77777777" w:rsidR="009E2AB8" w:rsidRDefault="009E2AB8">
            <w:pPr>
              <w:spacing w:after="240"/>
              <w:rPr>
                <w:rFonts w:ascii="Segoe UI" w:hAnsi="Segoe UI" w:cs="Segoe UI"/>
                <w:color w:val="333333"/>
              </w:rPr>
            </w:pPr>
            <w:r>
              <w:rPr>
                <w:rFonts w:ascii="Segoe UI" w:hAnsi="Segoe UI" w:cs="Segoe UI"/>
                <w:color w:val="333333"/>
              </w:rPr>
              <w:t>Get all annotations</w:t>
            </w:r>
          </w:p>
        </w:tc>
      </w:tr>
      <w:tr w:rsidR="009E2AB8" w14:paraId="656B3F2B"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BB714"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AB305C" w14:textId="77777777" w:rsidR="009E2AB8" w:rsidRDefault="009E2AB8">
            <w:pPr>
              <w:spacing w:after="240"/>
              <w:rPr>
                <w:rFonts w:ascii="Segoe UI" w:hAnsi="Segoe UI" w:cs="Segoe UI"/>
                <w:color w:val="333333"/>
              </w:rPr>
            </w:pPr>
            <w:r>
              <w:rPr>
                <w:rFonts w:ascii="Segoe UI" w:hAnsi="Segoe UI" w:cs="Segoe UI"/>
                <w:color w:val="333333"/>
              </w:rPr>
              <w:t>/annotation/all</w:t>
            </w:r>
          </w:p>
        </w:tc>
      </w:tr>
      <w:tr w:rsidR="009E2AB8" w14:paraId="777FF49E"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63374D"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4D6748"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7EA936F2"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D84BD6"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E1FCBA"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712923F3"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ADEEC8" w14:textId="77777777"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AE34B6"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32DA319F"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55089A"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7E85E" w14:textId="77777777" w:rsidR="009E2AB8" w:rsidRDefault="009E2AB8">
            <w:pPr>
              <w:spacing w:after="240"/>
              <w:rPr>
                <w:rFonts w:ascii="Segoe UI" w:hAnsi="Segoe UI" w:cs="Segoe UI"/>
                <w:color w:val="333333"/>
              </w:rPr>
            </w:pPr>
            <w:r>
              <w:rPr>
                <w:rFonts w:ascii="Segoe UI" w:hAnsi="Segoe UI" w:cs="Segoe UI"/>
                <w:color w:val="333333"/>
              </w:rPr>
              <w:t>Returns all annotations persisted on db.</w:t>
            </w:r>
          </w:p>
        </w:tc>
      </w:tr>
    </w:tbl>
    <w:p w14:paraId="77AE6192"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lastRenderedPageBreak/>
        <w:t>Updating annotation by Id</w:t>
      </w:r>
    </w:p>
    <w:tbl>
      <w:tblPr>
        <w:tblW w:w="10139" w:type="dxa"/>
        <w:shd w:val="clear" w:color="auto" w:fill="FFFFFF"/>
        <w:tblCellMar>
          <w:top w:w="15" w:type="dxa"/>
          <w:left w:w="15" w:type="dxa"/>
          <w:bottom w:w="15" w:type="dxa"/>
          <w:right w:w="15" w:type="dxa"/>
        </w:tblCellMar>
        <w:tblLook w:val="04A0" w:firstRow="1" w:lastRow="0" w:firstColumn="1" w:lastColumn="0" w:noHBand="0" w:noVBand="1"/>
      </w:tblPr>
      <w:tblGrid>
        <w:gridCol w:w="1578"/>
        <w:gridCol w:w="8561"/>
      </w:tblGrid>
      <w:tr w:rsidR="009E2AB8" w14:paraId="73BB4CF5" w14:textId="77777777" w:rsidTr="009E2AB8">
        <w:trPr>
          <w:trHeight w:val="60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E222CF"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5E5A4F"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77BB7DB6" w14:textId="77777777"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843F0C"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73ACDE" w14:textId="77777777" w:rsidR="009E2AB8" w:rsidRDefault="009E2AB8">
            <w:pPr>
              <w:spacing w:after="240"/>
              <w:rPr>
                <w:rFonts w:ascii="Segoe UI" w:hAnsi="Segoe UI" w:cs="Segoe UI"/>
                <w:color w:val="333333"/>
              </w:rPr>
            </w:pPr>
            <w:r>
              <w:rPr>
                <w:rFonts w:ascii="Segoe UI" w:hAnsi="Segoe UI" w:cs="Segoe UI"/>
                <w:color w:val="333333"/>
              </w:rPr>
              <w:t>Update Annotation</w:t>
            </w:r>
          </w:p>
        </w:tc>
      </w:tr>
      <w:tr w:rsidR="009E2AB8" w14:paraId="7C1D59FE" w14:textId="77777777"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D2B0BE" w14:textId="77777777"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D34C28" w14:textId="77777777" w:rsidR="009E2AB8" w:rsidRDefault="009E2AB8">
            <w:pPr>
              <w:spacing w:after="240"/>
              <w:rPr>
                <w:rFonts w:ascii="Segoe UI" w:hAnsi="Segoe UI" w:cs="Segoe UI"/>
                <w:color w:val="333333"/>
              </w:rPr>
            </w:pPr>
            <w:r>
              <w:rPr>
                <w:rFonts w:ascii="Segoe UI" w:hAnsi="Segoe UI" w:cs="Segoe UI"/>
                <w:color w:val="333333"/>
              </w:rPr>
              <w:t>/annotation/{id}</w:t>
            </w:r>
          </w:p>
        </w:tc>
      </w:tr>
      <w:tr w:rsidR="009E2AB8" w14:paraId="1B0F31D3" w14:textId="77777777"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125FB6"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EE751A" w14:textId="77777777" w:rsidR="009E2AB8" w:rsidRDefault="009E2AB8">
            <w:pPr>
              <w:spacing w:after="240"/>
              <w:rPr>
                <w:rFonts w:ascii="Segoe UI" w:hAnsi="Segoe UI" w:cs="Segoe UI"/>
                <w:color w:val="333333"/>
              </w:rPr>
            </w:pPr>
            <w:r>
              <w:rPr>
                <w:rFonts w:ascii="Segoe UI" w:hAnsi="Segoe UI" w:cs="Segoe UI"/>
                <w:color w:val="333333"/>
              </w:rPr>
              <w:t>PUT</w:t>
            </w:r>
          </w:p>
        </w:tc>
      </w:tr>
      <w:tr w:rsidR="009E2AB8" w14:paraId="33550DE5" w14:textId="77777777"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F73B27" w14:textId="77777777"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A5164C" w14:textId="77777777" w:rsidR="009E2AB8" w:rsidRDefault="009E2AB8">
            <w:pPr>
              <w:spacing w:after="240"/>
              <w:rPr>
                <w:rFonts w:ascii="Segoe UI" w:hAnsi="Segoe UI" w:cs="Segoe UI"/>
                <w:color w:val="333333"/>
              </w:rPr>
            </w:pPr>
            <w:r>
              <w:rPr>
                <w:rFonts w:ascii="Segoe UI" w:hAnsi="Segoe UI" w:cs="Segoe UI"/>
                <w:color w:val="333333"/>
              </w:rPr>
              <w:t>id: String</w:t>
            </w:r>
          </w:p>
        </w:tc>
      </w:tr>
      <w:tr w:rsidR="009E2AB8" w14:paraId="7BD3C190" w14:textId="77777777" w:rsidTr="009E2AB8">
        <w:trPr>
          <w:trHeight w:val="9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02CB14" w14:textId="77777777"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35A3A5" w14:textId="77777777" w:rsidR="009E2AB8" w:rsidRDefault="009E2AB8">
            <w:pPr>
              <w:spacing w:after="240"/>
              <w:rPr>
                <w:rFonts w:ascii="Segoe UI" w:hAnsi="Segoe UI" w:cs="Segoe UI"/>
                <w:color w:val="333333"/>
              </w:rPr>
            </w:pPr>
            <w:r>
              <w:rPr>
                <w:rFonts w:ascii="Segoe UI" w:hAnsi="Segoe UI" w:cs="Segoe UI"/>
                <w:color w:val="333333"/>
              </w:rPr>
              <w:t>annotationObject : object</w:t>
            </w:r>
          </w:p>
        </w:tc>
      </w:tr>
      <w:tr w:rsidR="009E2AB8" w14:paraId="24ECC870" w14:textId="77777777" w:rsidTr="009E2AB8">
        <w:trPr>
          <w:trHeight w:val="9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B59C3D"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78B6E" w14:textId="77777777" w:rsidR="009E2AB8" w:rsidRDefault="009E2AB8">
            <w:pPr>
              <w:spacing w:after="240"/>
              <w:rPr>
                <w:rFonts w:ascii="Segoe UI" w:hAnsi="Segoe UI" w:cs="Segoe UI"/>
                <w:color w:val="333333"/>
              </w:rPr>
            </w:pPr>
            <w:r>
              <w:rPr>
                <w:rFonts w:ascii="Segoe UI" w:hAnsi="Segoe UI" w:cs="Segoe UI"/>
                <w:color w:val="333333"/>
              </w:rPr>
              <w:t>Updates the annotation with given Id if it is valid. Returns Http Not Found if there is no annotation with the id.</w:t>
            </w:r>
          </w:p>
        </w:tc>
      </w:tr>
    </w:tbl>
    <w:p w14:paraId="2AD2437C"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Deleting annotation by Id</w:t>
      </w:r>
    </w:p>
    <w:tbl>
      <w:tblPr>
        <w:tblW w:w="10030" w:type="dxa"/>
        <w:shd w:val="clear" w:color="auto" w:fill="FFFFFF"/>
        <w:tblCellMar>
          <w:top w:w="15" w:type="dxa"/>
          <w:left w:w="15" w:type="dxa"/>
          <w:bottom w:w="15" w:type="dxa"/>
          <w:right w:w="15" w:type="dxa"/>
        </w:tblCellMar>
        <w:tblLook w:val="04A0" w:firstRow="1" w:lastRow="0" w:firstColumn="1" w:lastColumn="0" w:noHBand="0" w:noVBand="1"/>
      </w:tblPr>
      <w:tblGrid>
        <w:gridCol w:w="2902"/>
        <w:gridCol w:w="7128"/>
      </w:tblGrid>
      <w:tr w:rsidR="009E2AB8" w14:paraId="01C1B52E" w14:textId="77777777" w:rsidTr="009E2AB8">
        <w:trPr>
          <w:trHeight w:val="53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73BADF" w14:textId="77777777" w:rsidR="009E2AB8" w:rsidRDefault="009E2AB8">
            <w:pPr>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D4DA25" w14:textId="77777777" w:rsidR="009E2AB8" w:rsidRDefault="009E2AB8">
            <w:pPr>
              <w:jc w:val="center"/>
              <w:rPr>
                <w:rFonts w:ascii="Segoe UI" w:hAnsi="Segoe UI" w:cs="Segoe UI"/>
                <w:b/>
                <w:bCs/>
                <w:color w:val="333333"/>
              </w:rPr>
            </w:pPr>
            <w:r>
              <w:rPr>
                <w:rFonts w:ascii="Segoe UI" w:hAnsi="Segoe UI" w:cs="Segoe UI"/>
                <w:b/>
                <w:bCs/>
                <w:color w:val="333333"/>
              </w:rPr>
              <w:t>Value</w:t>
            </w:r>
          </w:p>
        </w:tc>
      </w:tr>
      <w:tr w:rsidR="009E2AB8" w14:paraId="2DFB5BC5"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506360" w14:textId="77777777" w:rsidR="009E2AB8" w:rsidRDefault="009E2AB8">
            <w:pPr>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014686" w14:textId="77777777" w:rsidR="009E2AB8" w:rsidRDefault="009E2AB8">
            <w:pPr>
              <w:rPr>
                <w:rFonts w:ascii="Segoe UI" w:hAnsi="Segoe UI" w:cs="Segoe UI"/>
                <w:color w:val="333333"/>
              </w:rPr>
            </w:pPr>
            <w:r>
              <w:rPr>
                <w:rFonts w:ascii="Segoe UI" w:hAnsi="Segoe UI" w:cs="Segoe UI"/>
                <w:color w:val="333333"/>
              </w:rPr>
              <w:t>Delete Annotation</w:t>
            </w:r>
          </w:p>
        </w:tc>
      </w:tr>
      <w:tr w:rsidR="009E2AB8" w14:paraId="7901D02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C6D49" w14:textId="77777777" w:rsidR="009E2AB8" w:rsidRDefault="009E2AB8">
            <w:pPr>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93F64" w14:textId="77777777" w:rsidR="009E2AB8" w:rsidRDefault="009E2AB8">
            <w:pPr>
              <w:rPr>
                <w:rFonts w:ascii="Segoe UI" w:hAnsi="Segoe UI" w:cs="Segoe UI"/>
                <w:color w:val="333333"/>
              </w:rPr>
            </w:pPr>
            <w:r>
              <w:rPr>
                <w:rFonts w:ascii="Segoe UI" w:hAnsi="Segoe UI" w:cs="Segoe UI"/>
                <w:color w:val="333333"/>
              </w:rPr>
              <w:t>/annotation/{id}</w:t>
            </w:r>
          </w:p>
        </w:tc>
      </w:tr>
      <w:tr w:rsidR="009E2AB8" w14:paraId="22D77F90"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9BF097" w14:textId="77777777" w:rsidR="009E2AB8" w:rsidRDefault="009E2AB8">
            <w:pPr>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69AB25" w14:textId="77777777" w:rsidR="009E2AB8" w:rsidRDefault="009E2AB8">
            <w:pPr>
              <w:rPr>
                <w:rFonts w:ascii="Segoe UI" w:hAnsi="Segoe UI" w:cs="Segoe UI"/>
                <w:color w:val="333333"/>
              </w:rPr>
            </w:pPr>
            <w:r>
              <w:rPr>
                <w:rFonts w:ascii="Segoe UI" w:hAnsi="Segoe UI" w:cs="Segoe UI"/>
                <w:color w:val="333333"/>
              </w:rPr>
              <w:t>DELETE</w:t>
            </w:r>
          </w:p>
        </w:tc>
      </w:tr>
      <w:tr w:rsidR="009E2AB8" w14:paraId="7B4B543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4577FA" w14:textId="77777777" w:rsidR="009E2AB8" w:rsidRDefault="009E2AB8">
            <w:pPr>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18824B" w14:textId="77777777" w:rsidR="009E2AB8" w:rsidRDefault="009E2AB8">
            <w:pPr>
              <w:rPr>
                <w:rFonts w:ascii="Segoe UI" w:hAnsi="Segoe UI" w:cs="Segoe UI"/>
                <w:color w:val="333333"/>
              </w:rPr>
            </w:pPr>
            <w:r>
              <w:rPr>
                <w:rFonts w:ascii="Segoe UI" w:hAnsi="Segoe UI" w:cs="Segoe UI"/>
                <w:color w:val="333333"/>
              </w:rPr>
              <w:t>id: String</w:t>
            </w:r>
          </w:p>
        </w:tc>
      </w:tr>
      <w:tr w:rsidR="009E2AB8" w14:paraId="7DA6298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EB453C" w14:textId="77777777" w:rsidR="009E2AB8" w:rsidRDefault="009E2AB8">
            <w:pPr>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CBD48E" w14:textId="77777777" w:rsidR="009E2AB8" w:rsidRDefault="009E2AB8">
            <w:pPr>
              <w:rPr>
                <w:rFonts w:ascii="Segoe UI" w:hAnsi="Segoe UI" w:cs="Segoe UI"/>
                <w:color w:val="333333"/>
              </w:rPr>
            </w:pPr>
            <w:r>
              <w:rPr>
                <w:rFonts w:ascii="Segoe UI" w:hAnsi="Segoe UI" w:cs="Segoe UI"/>
                <w:color w:val="333333"/>
              </w:rPr>
              <w:t>None</w:t>
            </w:r>
          </w:p>
        </w:tc>
      </w:tr>
      <w:tr w:rsidR="009E2AB8" w14:paraId="41E839C1"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4B128" w14:textId="77777777" w:rsidR="009E2AB8" w:rsidRDefault="009E2AB8">
            <w:pPr>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5D2884" w14:textId="77777777" w:rsidR="009E2AB8" w:rsidRDefault="009E2AB8">
            <w:pPr>
              <w:rPr>
                <w:rFonts w:ascii="Segoe UI" w:hAnsi="Segoe UI" w:cs="Segoe UI"/>
                <w:color w:val="333333"/>
              </w:rPr>
            </w:pPr>
            <w:r>
              <w:rPr>
                <w:rFonts w:ascii="Segoe UI" w:hAnsi="Segoe UI" w:cs="Segoe UI"/>
                <w:color w:val="333333"/>
              </w:rPr>
              <w:t>Deletes the annotation with given id.</w:t>
            </w:r>
          </w:p>
        </w:tc>
      </w:tr>
    </w:tbl>
    <w:p w14:paraId="04FC66E0" w14:textId="77777777" w:rsidR="008304D1" w:rsidRDefault="008304D1"/>
    <w:p w14:paraId="620356F8" w14:textId="77777777" w:rsidR="008304D1" w:rsidRDefault="008304D1" w:rsidP="008304D1">
      <w:pPr>
        <w:pStyle w:val="Heading1"/>
      </w:pPr>
      <w:r>
        <w:br w:type="page"/>
      </w:r>
      <w:bookmarkStart w:id="34" w:name="_Toc470468607"/>
      <w:r>
        <w:lastRenderedPageBreak/>
        <w:t>CLASS DIAGRAM</w:t>
      </w:r>
      <w:bookmarkEnd w:id="34"/>
    </w:p>
    <w:p w14:paraId="352C5FC1" w14:textId="77777777" w:rsidR="008304D1" w:rsidRDefault="008304D1" w:rsidP="008304D1"/>
    <w:p w14:paraId="02624C07" w14:textId="77777777" w:rsidR="0066699B" w:rsidRDefault="0066699B" w:rsidP="008304D1"/>
    <w:p w14:paraId="100B6503" w14:textId="77777777" w:rsidR="0066699B" w:rsidRDefault="0066699B" w:rsidP="008304D1"/>
    <w:p w14:paraId="202EEDF9" w14:textId="77777777" w:rsidR="008304D1" w:rsidRPr="008304D1" w:rsidRDefault="008304D1" w:rsidP="008304D1">
      <w:r>
        <w:br/>
      </w:r>
      <w:r>
        <w:rPr>
          <w:noProof/>
        </w:rPr>
        <w:drawing>
          <wp:inline distT="0" distB="0" distL="0" distR="0" wp14:anchorId="7ACCF52A" wp14:editId="23E63310">
            <wp:extent cx="6270961" cy="5689600"/>
            <wp:effectExtent l="0" t="0" r="0" b="6350"/>
            <wp:docPr id="29" name="Picture 29" descr="bwat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wat_classdia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80800" cy="5698526"/>
                    </a:xfrm>
                    <a:prstGeom prst="rect">
                      <a:avLst/>
                    </a:prstGeom>
                    <a:noFill/>
                    <a:ln>
                      <a:noFill/>
                    </a:ln>
                  </pic:spPr>
                </pic:pic>
              </a:graphicData>
            </a:graphic>
          </wp:inline>
        </w:drawing>
      </w:r>
    </w:p>
    <w:p w14:paraId="436C37AF" w14:textId="77777777" w:rsidR="00D01BC4" w:rsidRDefault="00D01BC4"/>
    <w:sectPr w:rsidR="00D01BC4">
      <w:footerReference w:type="default" r:id="rId4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580E2" w14:textId="77777777" w:rsidR="00DF7C77" w:rsidRDefault="00DF7C77">
      <w:pPr>
        <w:spacing w:after="0" w:line="240" w:lineRule="auto"/>
      </w:pPr>
      <w:r>
        <w:separator/>
      </w:r>
    </w:p>
  </w:endnote>
  <w:endnote w:type="continuationSeparator" w:id="0">
    <w:p w14:paraId="296DED29" w14:textId="77777777" w:rsidR="00DF7C77" w:rsidRDefault="00DF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Malgun Gothic"/>
    <w:panose1 w:val="020B0600000101010101"/>
    <w:charset w:val="81"/>
    <w:family w:val="auto"/>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견고딕">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42E18" w14:textId="77777777" w:rsidR="00AC2C51" w:rsidRDefault="00AC2C51">
    <w:pPr>
      <w:pStyle w:val="Footer"/>
    </w:pPr>
    <w:r>
      <w:rPr>
        <w:noProof/>
      </w:rPr>
      <mc:AlternateContent>
        <mc:Choice Requires="wps">
          <w:drawing>
            <wp:anchor distT="0" distB="0" distL="114300" distR="114300" simplePos="0" relativeHeight="251667456" behindDoc="0" locked="0" layoutInCell="1" allowOverlap="1" wp14:anchorId="019B0178" wp14:editId="3293FBF7">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7D24" w14:textId="77777777" w:rsidR="00AC2C51" w:rsidRDefault="00AC2C51">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019B0178" id="_x0000_t202" coordsize="21600,21600" o:spt="202" path="m,l,21600r21600,l21600,xe">
              <v:stroke joinstyle="miter"/>
              <v:path gradientshapeok="t" o:connecttype="rect"/>
            </v:shapetype>
            <v:shape id="Text Box 5" o:spid="_x0000_s1034"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14:paraId="15807D24" w14:textId="77777777" w:rsidR="00AC2C51" w:rsidRDefault="00AC2C51">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7235F303" wp14:editId="1AB8A14E">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BE47" w14:textId="2D1B20B2" w:rsidR="00AC2C51" w:rsidRDefault="00AC2C51">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8C3E14">
                            <w:rPr>
                              <w:b/>
                              <w:bCs/>
                              <w:noProof/>
                              <w:color w:val="000000" w:themeColor="text1"/>
                              <w:sz w:val="44"/>
                            </w:rPr>
                            <w:t>7</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5F303" id="Text Box 6" o:spid="_x0000_s1035"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14:paraId="20BDBE47" w14:textId="2D1B20B2" w:rsidR="00AC2C51" w:rsidRDefault="00AC2C51">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8C3E14">
                      <w:rPr>
                        <w:b/>
                        <w:bCs/>
                        <w:noProof/>
                        <w:color w:val="000000" w:themeColor="text1"/>
                        <w:sz w:val="44"/>
                      </w:rPr>
                      <w:t>7</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3810FC16" wp14:editId="7EA3AE28">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mv="urn:schemas-microsoft-com:mac:vml" xmlns:mo="http://schemas.microsoft.com/office/mac/office/2008/main">
          <w:pict>
            <v:rect w14:anchorId="40D72280"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685D3063" wp14:editId="5A16298B">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mv="urn:schemas-microsoft-com:mac:vml" xmlns:mo="http://schemas.microsoft.com/office/mac/office/2008/main">
          <w:pict>
            <v:rect w14:anchorId="016BAED2"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1F44A2B3" wp14:editId="2722616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mv="urn:schemas-microsoft-com:mac:vml" xmlns:mo="http://schemas.microsoft.com/office/mac/office/2008/main">
          <w:pict>
            <v:rect w14:anchorId="0CA95C54"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49723" w14:textId="77777777" w:rsidR="00DF7C77" w:rsidRDefault="00DF7C77">
      <w:pPr>
        <w:spacing w:after="0" w:line="240" w:lineRule="auto"/>
      </w:pPr>
      <w:r>
        <w:separator/>
      </w:r>
    </w:p>
  </w:footnote>
  <w:footnote w:type="continuationSeparator" w:id="0">
    <w:p w14:paraId="75C82846" w14:textId="77777777" w:rsidR="00DF7C77" w:rsidRDefault="00DF7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20632"/>
    <w:multiLevelType w:val="hybridMultilevel"/>
    <w:tmpl w:val="C57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3114C1"/>
    <w:multiLevelType w:val="multilevel"/>
    <w:tmpl w:val="A41A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3C6022"/>
    <w:multiLevelType w:val="multilevel"/>
    <w:tmpl w:val="9D2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1E21D8"/>
    <w:multiLevelType w:val="multilevel"/>
    <w:tmpl w:val="353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475119"/>
    <w:multiLevelType w:val="multilevel"/>
    <w:tmpl w:val="D04E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5C6335"/>
    <w:multiLevelType w:val="multilevel"/>
    <w:tmpl w:val="850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829"/>
    <w:rsid w:val="0003005B"/>
    <w:rsid w:val="000B3BD9"/>
    <w:rsid w:val="001137C7"/>
    <w:rsid w:val="00124FF8"/>
    <w:rsid w:val="002E0F6F"/>
    <w:rsid w:val="00314407"/>
    <w:rsid w:val="0036315E"/>
    <w:rsid w:val="00407A5F"/>
    <w:rsid w:val="004178E1"/>
    <w:rsid w:val="004B1B61"/>
    <w:rsid w:val="00594A04"/>
    <w:rsid w:val="005D4CBD"/>
    <w:rsid w:val="0064247A"/>
    <w:rsid w:val="0066699B"/>
    <w:rsid w:val="00712756"/>
    <w:rsid w:val="00746EAE"/>
    <w:rsid w:val="0078049F"/>
    <w:rsid w:val="008304D1"/>
    <w:rsid w:val="00866A69"/>
    <w:rsid w:val="008C3E14"/>
    <w:rsid w:val="008E6F78"/>
    <w:rsid w:val="00911D93"/>
    <w:rsid w:val="00997859"/>
    <w:rsid w:val="009A1A78"/>
    <w:rsid w:val="009E2AB8"/>
    <w:rsid w:val="00A5143B"/>
    <w:rsid w:val="00AC2C51"/>
    <w:rsid w:val="00AD3B6F"/>
    <w:rsid w:val="00CC4F25"/>
    <w:rsid w:val="00D01BC4"/>
    <w:rsid w:val="00DC5B9A"/>
    <w:rsid w:val="00DF7C77"/>
    <w:rsid w:val="00E17B9A"/>
    <w:rsid w:val="00EB3B8A"/>
    <w:rsid w:val="00F125FC"/>
    <w:rsid w:val="00F2607C"/>
    <w:rsid w:val="00FA3859"/>
    <w:rsid w:val="00FB482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0F957"/>
  <w15:docId w15:val="{6C7EB6BA-3C96-4BF1-BD10-07A17052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D1282E"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A1A78"/>
    <w:rPr>
      <w:color w:val="0000FF"/>
      <w:u w:val="single"/>
    </w:rPr>
  </w:style>
  <w:style w:type="paragraph" w:styleId="NormalWeb">
    <w:name w:val="Normal (Web)"/>
    <w:basedOn w:val="Normal"/>
    <w:uiPriority w:val="99"/>
    <w:semiHidden/>
    <w:unhideWhenUsed/>
    <w:rsid w:val="009A1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1A78"/>
  </w:style>
  <w:style w:type="paragraph" w:styleId="TOC1">
    <w:name w:val="toc 1"/>
    <w:basedOn w:val="Normal"/>
    <w:next w:val="Normal"/>
    <w:autoRedefine/>
    <w:uiPriority w:val="39"/>
    <w:unhideWhenUsed/>
    <w:rsid w:val="004B1B61"/>
    <w:pPr>
      <w:spacing w:after="100"/>
    </w:pPr>
  </w:style>
  <w:style w:type="paragraph" w:styleId="TOC2">
    <w:name w:val="toc 2"/>
    <w:basedOn w:val="Normal"/>
    <w:next w:val="Normal"/>
    <w:autoRedefine/>
    <w:uiPriority w:val="39"/>
    <w:unhideWhenUsed/>
    <w:rsid w:val="004B1B61"/>
    <w:pPr>
      <w:spacing w:after="100"/>
      <w:ind w:left="220"/>
    </w:pPr>
  </w:style>
  <w:style w:type="paragraph" w:styleId="TOC3">
    <w:name w:val="toc 3"/>
    <w:basedOn w:val="Normal"/>
    <w:next w:val="Normal"/>
    <w:autoRedefine/>
    <w:uiPriority w:val="39"/>
    <w:unhideWhenUsed/>
    <w:rsid w:val="004B1B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83684">
      <w:bodyDiv w:val="1"/>
      <w:marLeft w:val="0"/>
      <w:marRight w:val="0"/>
      <w:marTop w:val="0"/>
      <w:marBottom w:val="0"/>
      <w:divBdr>
        <w:top w:val="none" w:sz="0" w:space="0" w:color="auto"/>
        <w:left w:val="none" w:sz="0" w:space="0" w:color="auto"/>
        <w:bottom w:val="none" w:sz="0" w:space="0" w:color="auto"/>
        <w:right w:val="none" w:sz="0" w:space="0" w:color="auto"/>
      </w:divBdr>
    </w:div>
    <w:div w:id="888611157">
      <w:bodyDiv w:val="1"/>
      <w:marLeft w:val="0"/>
      <w:marRight w:val="0"/>
      <w:marTop w:val="0"/>
      <w:marBottom w:val="0"/>
      <w:divBdr>
        <w:top w:val="none" w:sz="0" w:space="0" w:color="auto"/>
        <w:left w:val="none" w:sz="0" w:space="0" w:color="auto"/>
        <w:bottom w:val="none" w:sz="0" w:space="0" w:color="auto"/>
        <w:right w:val="none" w:sz="0" w:space="0" w:color="auto"/>
      </w:divBdr>
    </w:div>
    <w:div w:id="1100561536">
      <w:bodyDiv w:val="1"/>
      <w:marLeft w:val="0"/>
      <w:marRight w:val="0"/>
      <w:marTop w:val="0"/>
      <w:marBottom w:val="0"/>
      <w:divBdr>
        <w:top w:val="none" w:sz="0" w:space="0" w:color="auto"/>
        <w:left w:val="none" w:sz="0" w:space="0" w:color="auto"/>
        <w:bottom w:val="none" w:sz="0" w:space="0" w:color="auto"/>
        <w:right w:val="none" w:sz="0" w:space="0" w:color="auto"/>
      </w:divBdr>
    </w:div>
    <w:div w:id="1579097339">
      <w:bodyDiv w:val="1"/>
      <w:marLeft w:val="0"/>
      <w:marRight w:val="0"/>
      <w:marTop w:val="0"/>
      <w:marBottom w:val="0"/>
      <w:divBdr>
        <w:top w:val="none" w:sz="0" w:space="0" w:color="auto"/>
        <w:left w:val="none" w:sz="0" w:space="0" w:color="auto"/>
        <w:bottom w:val="none" w:sz="0" w:space="0" w:color="auto"/>
        <w:right w:val="none" w:sz="0" w:space="0" w:color="auto"/>
      </w:divBdr>
    </w:div>
    <w:div w:id="1730959582">
      <w:bodyDiv w:val="1"/>
      <w:marLeft w:val="0"/>
      <w:marRight w:val="0"/>
      <w:marTop w:val="0"/>
      <w:marBottom w:val="0"/>
      <w:divBdr>
        <w:top w:val="none" w:sz="0" w:space="0" w:color="auto"/>
        <w:left w:val="none" w:sz="0" w:space="0" w:color="auto"/>
        <w:bottom w:val="none" w:sz="0" w:space="0" w:color="auto"/>
        <w:right w:val="none" w:sz="0" w:space="0" w:color="auto"/>
      </w:divBdr>
    </w:div>
    <w:div w:id="1735271330">
      <w:bodyDiv w:val="1"/>
      <w:marLeft w:val="0"/>
      <w:marRight w:val="0"/>
      <w:marTop w:val="0"/>
      <w:marBottom w:val="0"/>
      <w:divBdr>
        <w:top w:val="none" w:sz="0" w:space="0" w:color="auto"/>
        <w:left w:val="none" w:sz="0" w:space="0" w:color="auto"/>
        <w:bottom w:val="none" w:sz="0" w:space="0" w:color="auto"/>
        <w:right w:val="none" w:sz="0" w:space="0" w:color="auto"/>
      </w:divBdr>
    </w:div>
    <w:div w:id="18013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nius.com/web-annotator" TargetMode="External"/><Relationship Id="rId18" Type="http://schemas.openxmlformats.org/officeDocument/2006/relationships/hyperlink" Target="http://www.bounceapp.com/"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developer.mozilla.org/en-US/Add-ons"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ddons.mozilla.org/en-US/firefox/addon/6799/" TargetMode="External"/><Relationship Id="rId20" Type="http://schemas.openxmlformats.org/officeDocument/2006/relationships/hyperlink" Target="https://developer.chrome.com/extensions/getstarted"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3.org/TR/annotation-protocol/" TargetMode="External"/><Relationship Id="rId32" Type="http://schemas.openxmlformats.org/officeDocument/2006/relationships/image" Target="media/image12.png"/><Relationship Id="rId37" Type="http://schemas.openxmlformats.org/officeDocument/2006/relationships/hyperlink" Target="https://maven.apache.org/download.cgi" TargetMode="Externa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a.nnotate.com/" TargetMode="External"/><Relationship Id="rId23" Type="http://schemas.openxmlformats.org/officeDocument/2006/relationships/hyperlink" Target="https://www.w3.org/TR/annotation-model/" TargetMode="External"/><Relationship Id="rId28" Type="http://schemas.openxmlformats.org/officeDocument/2006/relationships/image" Target="media/image8.png"/><Relationship Id="rId36" Type="http://schemas.openxmlformats.org/officeDocument/2006/relationships/hyperlink" Target="http://ec2-35-162-70-40.us-west-2.compute.amazonaws.com/swagger-ui.html" TargetMode="External"/><Relationship Id="rId10" Type="http://schemas.openxmlformats.org/officeDocument/2006/relationships/image" Target="media/image2.png"/><Relationship Id="rId19" Type="http://schemas.openxmlformats.org/officeDocument/2006/relationships/hyperlink" Target="http://firefox.add0n.com/quickfox.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ypothes.is/" TargetMode="External"/><Relationship Id="rId22" Type="http://schemas.openxmlformats.org/officeDocument/2006/relationships/hyperlink" Target="https://en.wikipedia.org/wiki/Web_annotatio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ec2-35-162-70-40.us-west-2.compute.amazonaws.com/"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bogaziciswe/b.w.a.t/wiki/Blerp"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maven.apache.org/instal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kur\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A24BDF2BF9C4622A777A32A18871FBE"/>
        <w:category>
          <w:name w:val="General"/>
          <w:gallery w:val="placeholder"/>
        </w:category>
        <w:types>
          <w:type w:val="bbPlcHdr"/>
        </w:types>
        <w:behaviors>
          <w:behavior w:val="content"/>
        </w:behaviors>
        <w:guid w:val="{5409A3CA-588D-483A-9AA4-0358BAC2F79B}"/>
      </w:docPartPr>
      <w:docPartBody>
        <w:p w:rsidR="004B3195" w:rsidRDefault="00C448AE">
          <w:pPr>
            <w:pStyle w:val="CA24BDF2BF9C4622A777A32A18871FBE"/>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Malgun Gothic"/>
    <w:panose1 w:val="020B0600000101010101"/>
    <w:charset w:val="81"/>
    <w:family w:val="auto"/>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견고딕">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AE"/>
    <w:rsid w:val="004B3195"/>
    <w:rsid w:val="00BC4C96"/>
    <w:rsid w:val="00C448AE"/>
    <w:rsid w:val="00DF4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24BDF2BF9C4622A777A32A18871FBE">
    <w:name w:val="CA24BDF2BF9C4622A777A32A18871FBE"/>
  </w:style>
  <w:style w:type="paragraph" w:customStyle="1" w:styleId="28A0577A8D444B0FAE1049664EE7D6A6">
    <w:name w:val="28A0577A8D444B0FAE1049664EE7D6A6"/>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472C4"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0C7AA377C5684E51B15A7650EC1D6E10">
    <w:name w:val="0C7AA377C5684E51B15A7650EC1D6E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customXml/itemProps2.xml><?xml version="1.0" encoding="utf-8"?>
<ds:datastoreItem xmlns:ds="http://schemas.openxmlformats.org/officeDocument/2006/customXml" ds:itemID="{3CB65FA6-21BF-49A8-8276-D4F6E12C7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(Essential design).dotx</Template>
  <TotalTime>69</TotalTime>
  <Pages>29</Pages>
  <Words>2518</Words>
  <Characters>14356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BOGAZICI WEB ANNOTATION TOOL</vt:lpstr>
    </vt:vector>
  </TitlesOfParts>
  <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BOGAZICI WEB ANNOTATION TOOL</dc:title>
  <dc:subject>a PROJECT FOR BOGAZICI UNIVERSITY SWE574 CLASS</dc:subject>
  <dc:creator>Mahmut Ali Özkuran</dc:creator>
  <cp:keywords/>
  <cp:lastModifiedBy>Mahmut Ali Özkuran</cp:lastModifiedBy>
  <cp:revision>29</cp:revision>
  <cp:lastPrinted>2016-12-25T19:55:00Z</cp:lastPrinted>
  <dcterms:created xsi:type="dcterms:W3CDTF">2016-12-24T18:54:00Z</dcterms:created>
  <dcterms:modified xsi:type="dcterms:W3CDTF">2016-12-25T19:56:00Z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